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14:paraId="274285C9" w14:textId="77777777" w:rsidTr="00F86413">
            <w:trPr>
              <w:trHeight w:val="2880"/>
              <w:jc w:val="center"/>
            </w:trPr>
            <w:tc>
              <w:tcPr>
                <w:tcW w:w="5000" w:type="pct"/>
              </w:tcPr>
              <w:p w14:paraId="66CB7B35" w14:textId="77777777"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14:paraId="7FFAA8A8" w14:textId="77777777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3E132837" w14:textId="77777777" w:rsidR="00093BE1" w:rsidRDefault="00DD4E08" w:rsidP="00DD4E0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Movie Project</w:t>
                    </w:r>
                  </w:p>
                </w:tc>
              </w:sdtContent>
            </w:sdt>
          </w:tr>
          <w:tr w:rsidR="00093BE1" w14:paraId="05BCE1DC" w14:textId="77777777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4E253DB3" w14:textId="77777777" w:rsidR="00093BE1" w:rsidRDefault="00DD4E08" w:rsidP="00DD4E0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Udacity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Nanodegree</w:t>
                    </w:r>
                    <w:proofErr w:type="spellEnd"/>
                  </w:p>
                </w:tc>
              </w:sdtContent>
            </w:sdt>
          </w:tr>
          <w:tr w:rsidR="00093BE1" w14:paraId="13A18CB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A3162A1" w14:textId="77777777" w:rsidR="00093BE1" w:rsidRDefault="00093BE1">
                <w:pPr>
                  <w:pStyle w:val="NoSpacing"/>
                  <w:jc w:val="center"/>
                </w:pPr>
              </w:p>
            </w:tc>
          </w:tr>
          <w:tr w:rsidR="00093BE1" w14:paraId="68D1D5FA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79EF961" w14:textId="77777777" w:rsidR="00093BE1" w:rsidRDefault="00DD4E08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Alex Wine</w:t>
                    </w:r>
                  </w:p>
                </w:tc>
              </w:sdtContent>
            </w:sdt>
          </w:tr>
          <w:tr w:rsidR="00093BE1" w14:paraId="1A5663A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50ACC8F" w14:textId="77777777" w:rsidR="00093BE1" w:rsidRDefault="00840EE1" w:rsidP="00DD4E08">
                <w:pPr>
                  <w:pStyle w:val="NoSpacing"/>
                  <w:jc w:val="center"/>
                  <w:rPr>
                    <w:b/>
                    <w:bCs/>
                  </w:rPr>
                </w:pPr>
                <w:sdt>
                  <w:sdtPr>
                    <w:rPr>
                      <w:b/>
                      <w:bCs/>
                    </w:rPr>
                    <w:alias w:val="Date"/>
                    <w:id w:val="516659546"/>
                    <w:placeholder>
                      <w:docPart w:val="6028DCDB17B54CFDBCB8A6B15FCC906D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5-07-18T00:00:00Z">
                      <w:dateFormat w:val="M/d/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DD4E08">
                      <w:rPr>
                        <w:b/>
                        <w:bCs/>
                      </w:rPr>
                      <w:t>7/18/15</w:t>
                    </w:r>
                  </w:sdtContent>
                </w:sdt>
              </w:p>
            </w:tc>
          </w:tr>
        </w:tbl>
        <w:p w14:paraId="7F394E4F" w14:textId="77777777" w:rsidR="00093BE1" w:rsidRDefault="00093BE1" w:rsidP="00FA3BE0">
          <w:pPr>
            <w:pStyle w:val="AxureImageParagraph"/>
          </w:pPr>
        </w:p>
        <w:p w14:paraId="547E34B1" w14:textId="77777777" w:rsidR="00093BE1" w:rsidRDefault="00093BE1"/>
        <w:p w14:paraId="08B85E38" w14:textId="77777777" w:rsidR="00712696" w:rsidRDefault="00712696"/>
        <w:p w14:paraId="24033DBF" w14:textId="77777777" w:rsidR="00712696" w:rsidRDefault="00712696"/>
        <w:p w14:paraId="2B649318" w14:textId="77777777" w:rsidR="00712696" w:rsidRDefault="00712696"/>
        <w:p w14:paraId="4C6BB6DE" w14:textId="77777777" w:rsidR="00712696" w:rsidRDefault="00712696"/>
        <w:p w14:paraId="5B53307F" w14:textId="77777777" w:rsidR="00712696" w:rsidRDefault="00712696"/>
        <w:p w14:paraId="21786DC7" w14:textId="77777777" w:rsidR="00712696" w:rsidRDefault="00712696"/>
        <w:p w14:paraId="24182584" w14:textId="77777777" w:rsidR="00712696" w:rsidRDefault="00712696"/>
        <w:p w14:paraId="4D63F199" w14:textId="77777777" w:rsidR="00840EE1" w:rsidRDefault="00840EE1"/>
        <w:p w14:paraId="0E3860B6" w14:textId="77777777" w:rsidR="00840EE1" w:rsidRDefault="00840EE1"/>
        <w:p w14:paraId="23E2EFB3" w14:textId="77777777" w:rsidR="00840EE1" w:rsidRDefault="00840EE1"/>
        <w:p w14:paraId="541267BD" w14:textId="77777777" w:rsidR="00840EE1" w:rsidRDefault="00840EE1"/>
        <w:p w14:paraId="6122A2F6" w14:textId="77777777" w:rsidR="00840EE1" w:rsidRDefault="00840EE1"/>
        <w:p w14:paraId="08D2A764" w14:textId="77777777" w:rsidR="00840EE1" w:rsidRDefault="00840EE1"/>
        <w:p w14:paraId="146C49A6" w14:textId="77777777" w:rsidR="00840EE1" w:rsidRDefault="00840EE1"/>
        <w:p w14:paraId="19522020" w14:textId="77777777" w:rsidR="00840EE1" w:rsidRDefault="00840EE1"/>
        <w:p w14:paraId="7EA735A7" w14:textId="77777777" w:rsidR="00840EE1" w:rsidRDefault="00840EE1"/>
        <w:p w14:paraId="6FC23330" w14:textId="77777777" w:rsidR="00840EE1" w:rsidRDefault="00840EE1"/>
        <w:p w14:paraId="0832AB75" w14:textId="77777777" w:rsidR="00840EE1" w:rsidRDefault="00840EE1"/>
        <w:p w14:paraId="1AE85417" w14:textId="77777777" w:rsidR="00840EE1" w:rsidRDefault="00840EE1"/>
        <w:p w14:paraId="5DEEACC0" w14:textId="77777777" w:rsidR="00840EE1" w:rsidRDefault="00840EE1"/>
        <w:p w14:paraId="28663D02" w14:textId="77777777" w:rsidR="00840EE1" w:rsidRDefault="00840EE1"/>
        <w:p w14:paraId="753F47D8" w14:textId="77777777" w:rsidR="00840EE1" w:rsidRDefault="00840EE1"/>
        <w:p w14:paraId="17B42CAC" w14:textId="77777777" w:rsidR="00840EE1" w:rsidRDefault="00840EE1"/>
        <w:p w14:paraId="7622780E" w14:textId="77777777" w:rsidR="00840EE1" w:rsidRDefault="00840EE1" w:rsidP="00840EE1">
          <w:pPr>
            <w:pStyle w:val="Heading1"/>
          </w:pPr>
          <w:bookmarkStart w:id="0" w:name="_GoBack"/>
          <w:bookmarkEnd w:id="0"/>
        </w:p>
        <w:p w14:paraId="2364AC6C" w14:textId="77777777" w:rsidR="00904913" w:rsidRDefault="00840EE1"/>
      </w:sdtContent>
    </w:sdt>
    <w:p w14:paraId="68375E1C" w14:textId="77777777" w:rsidR="00840EE1" w:rsidRDefault="00840EE1">
      <w:pPr>
        <w:pStyle w:val="c3"/>
        <w:divId w:val="740565651"/>
        <w:rPr>
          <w:rFonts w:cs="Times New Roman"/>
        </w:rPr>
      </w:pPr>
      <w:r>
        <w:rPr>
          <w:rFonts w:cs="Times New Roman"/>
          <w:bdr w:val="single" w:sz="2" w:space="0" w:color="000000" w:frame="1"/>
        </w:rPr>
        <w:fldChar w:fldCharType="begin" w:fldLock="1"/>
      </w:r>
      <w:r>
        <w:rPr>
          <w:rFonts w:cs="Times New Roman"/>
          <w:bdr w:val="single" w:sz="2" w:space="0" w:color="000000" w:frame="1"/>
        </w:rPr>
        <w:instrText xml:space="preserve"> INCLUDEPICTURE  \d "Macintosh HD:Users:alexanderwine:Downloads:./P1_P2 - Popular Movies - Implementation Guide v2.0_files/WCCOSHZm-FEIBpT3DKqUPa-xbI8gkI-uJtiBQQLAH7Md1hnhhnwPO0ZkwV3OY7qKzKVE69x2Mg6zFidY5Odpw-iljsgKDZjM7N00q8cddlqwqi3LDVSrOBcXhZNg8GMGp8ZImuY" \x \y \* MERGEFORMATINET </w:instrText>
      </w:r>
      <w:r>
        <w:rPr>
          <w:rFonts w:cs="Times New Roman"/>
          <w:bdr w:val="single" w:sz="2" w:space="0" w:color="000000" w:frame="1"/>
        </w:rPr>
        <w:fldChar w:fldCharType="separate"/>
      </w:r>
      <w:r>
        <w:rPr>
          <w:rFonts w:cs="Times New Roman"/>
          <w:bdr w:val="single" w:sz="2" w:space="0" w:color="000000" w:frame="1"/>
        </w:rPr>
        <w:pict w14:anchorId="32F5BA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>
            <v:imagedata r:id="rId10"/>
          </v:shape>
        </w:pict>
      </w:r>
      <w:r>
        <w:rPr>
          <w:rFonts w:cs="Times New Roman"/>
          <w:bdr w:val="single" w:sz="2" w:space="0" w:color="000000" w:frame="1"/>
        </w:rPr>
        <w:fldChar w:fldCharType="end"/>
      </w:r>
    </w:p>
    <w:p w14:paraId="2F223ED3" w14:textId="77777777" w:rsidR="00840EE1" w:rsidRDefault="00840EE1">
      <w:pPr>
        <w:pStyle w:val="c3"/>
        <w:divId w:val="822509048"/>
        <w:rPr>
          <w:rFonts w:cs="Times New Roman"/>
        </w:rPr>
      </w:pPr>
      <w:bookmarkStart w:id="1" w:name="h.j1ng3vg6nucb"/>
      <w:bookmarkEnd w:id="1"/>
      <w:r>
        <w:rPr>
          <w:rStyle w:val="c181"/>
          <w:rFonts w:cs="Times New Roman"/>
        </w:rPr>
        <w:t>Popular Movies App Implementation Guide</w:t>
      </w:r>
    </w:p>
    <w:p w14:paraId="4FD0F8A5" w14:textId="77777777" w:rsidR="00840EE1" w:rsidRDefault="00840EE1">
      <w:pPr>
        <w:pStyle w:val="c3"/>
        <w:divId w:val="822509048"/>
        <w:rPr>
          <w:rFonts w:cs="Times New Roman"/>
        </w:rPr>
      </w:pPr>
      <w:hyperlink r:id="rId11" w:anchor="h.neuvaidbs3ws" w:history="1">
        <w:r>
          <w:rPr>
            <w:rStyle w:val="Hyperlink"/>
            <w:rFonts w:cs="Times New Roman"/>
          </w:rPr>
          <w:t>Stage 1:  Main Discovery Screen, A Details View, and Settings</w:t>
        </w:r>
      </w:hyperlink>
    </w:p>
    <w:p w14:paraId="1EDFC389" w14:textId="77777777" w:rsidR="00840EE1" w:rsidRDefault="00840EE1">
      <w:pPr>
        <w:pStyle w:val="c2"/>
        <w:divId w:val="822509048"/>
        <w:rPr>
          <w:rFonts w:cs="Times New Roman"/>
        </w:rPr>
      </w:pPr>
      <w:hyperlink r:id="rId12" w:anchor="h.90cxqkqcmqfk" w:history="1">
        <w:r>
          <w:rPr>
            <w:rStyle w:val="Hyperlink"/>
            <w:rFonts w:cs="Times New Roman"/>
          </w:rPr>
          <w:t>User Experience</w:t>
        </w:r>
      </w:hyperlink>
    </w:p>
    <w:p w14:paraId="095D2056" w14:textId="77777777" w:rsidR="00840EE1" w:rsidRDefault="00840EE1">
      <w:pPr>
        <w:pStyle w:val="c2"/>
        <w:divId w:val="822509048"/>
        <w:rPr>
          <w:rFonts w:cs="Times New Roman"/>
        </w:rPr>
      </w:pPr>
      <w:hyperlink r:id="rId13" w:anchor="h.qagb81n6kdxx" w:history="1">
        <w:r>
          <w:rPr>
            <w:rStyle w:val="Hyperlink"/>
            <w:rFonts w:cs="Times New Roman"/>
          </w:rPr>
          <w:t>Implementation Guidance - Stage 1</w:t>
        </w:r>
      </w:hyperlink>
    </w:p>
    <w:p w14:paraId="54AE343F" w14:textId="77777777" w:rsidR="00840EE1" w:rsidRDefault="00840EE1">
      <w:pPr>
        <w:pStyle w:val="c3"/>
        <w:divId w:val="822509048"/>
        <w:rPr>
          <w:rFonts w:cs="Times New Roman"/>
        </w:rPr>
      </w:pPr>
      <w:hyperlink r:id="rId14" w:anchor="h.yw2r1wbf4i2f" w:history="1">
        <w:r>
          <w:rPr>
            <w:rStyle w:val="Hyperlink"/>
            <w:rFonts w:cs="Times New Roman"/>
          </w:rPr>
          <w:t>Setup - Library Configuration</w:t>
        </w:r>
      </w:hyperlink>
    </w:p>
    <w:p w14:paraId="3A1726C9" w14:textId="77777777" w:rsidR="00840EE1" w:rsidRDefault="00840EE1">
      <w:pPr>
        <w:pStyle w:val="c3"/>
        <w:divId w:val="822509048"/>
        <w:rPr>
          <w:rFonts w:cs="Times New Roman"/>
        </w:rPr>
      </w:pPr>
      <w:hyperlink r:id="rId15" w:anchor="h.6uw17r2knkc4" w:history="1">
        <w:r>
          <w:rPr>
            <w:rStyle w:val="Hyperlink"/>
            <w:rFonts w:cs="Times New Roman"/>
          </w:rPr>
          <w:t>A note on resolving poster paths with themoviedb.org API</w:t>
        </w:r>
      </w:hyperlink>
    </w:p>
    <w:p w14:paraId="2537B4F4" w14:textId="77777777" w:rsidR="00840EE1" w:rsidRDefault="00840EE1">
      <w:pPr>
        <w:pStyle w:val="c3"/>
        <w:divId w:val="822509048"/>
        <w:rPr>
          <w:rFonts w:cs="Times New Roman"/>
        </w:rPr>
      </w:pPr>
      <w:hyperlink r:id="rId16" w:anchor="h.gubw0i1jurv0" w:history="1">
        <w:r>
          <w:rPr>
            <w:rStyle w:val="Hyperlink"/>
            <w:rFonts w:cs="Times New Roman"/>
          </w:rPr>
          <w:t>Stage 1 - API Hints</w:t>
        </w:r>
      </w:hyperlink>
    </w:p>
    <w:p w14:paraId="6525B680" w14:textId="77777777" w:rsidR="00840EE1" w:rsidRDefault="00840EE1">
      <w:pPr>
        <w:pStyle w:val="c2"/>
        <w:divId w:val="822509048"/>
        <w:rPr>
          <w:rFonts w:cs="Times New Roman"/>
        </w:rPr>
      </w:pPr>
      <w:hyperlink r:id="rId17" w:anchor="h.sh703m96ydh8" w:history="1">
        <w:r>
          <w:rPr>
            <w:rStyle w:val="Hyperlink"/>
            <w:rFonts w:cs="Times New Roman"/>
          </w:rPr>
          <w:t>Stage 1 - Evaluation Rubric</w:t>
        </w:r>
      </w:hyperlink>
    </w:p>
    <w:p w14:paraId="72D73FBD" w14:textId="77777777" w:rsidR="00840EE1" w:rsidRDefault="00840EE1">
      <w:pPr>
        <w:pStyle w:val="c2"/>
        <w:divId w:val="822509048"/>
        <w:rPr>
          <w:rFonts w:cs="Times New Roman"/>
        </w:rPr>
      </w:pPr>
      <w:hyperlink r:id="rId18" w:anchor="h.1zvfdjyk4icg" w:history="1">
        <w:r>
          <w:rPr>
            <w:rStyle w:val="Hyperlink"/>
            <w:rFonts w:cs="Times New Roman"/>
          </w:rPr>
          <w:t>Project Submission (Popular Movies App, Stage 1)</w:t>
        </w:r>
      </w:hyperlink>
    </w:p>
    <w:p w14:paraId="46B51D70" w14:textId="77777777" w:rsidR="00840EE1" w:rsidRDefault="00840EE1">
      <w:pPr>
        <w:pStyle w:val="c3"/>
        <w:divId w:val="822509048"/>
        <w:rPr>
          <w:rFonts w:cs="Times New Roman"/>
        </w:rPr>
      </w:pPr>
      <w:hyperlink r:id="rId19" w:anchor="h.7sxo8jefdfll" w:history="1">
        <w:r>
          <w:rPr>
            <w:rStyle w:val="Hyperlink"/>
            <w:rFonts w:cs="Times New Roman"/>
          </w:rPr>
          <w:t>Stage 2: Trailers, Reviews, and Favorites</w:t>
        </w:r>
      </w:hyperlink>
    </w:p>
    <w:p w14:paraId="2D371B32" w14:textId="77777777" w:rsidR="00840EE1" w:rsidRDefault="00840EE1">
      <w:pPr>
        <w:pStyle w:val="c2"/>
        <w:divId w:val="822509048"/>
        <w:rPr>
          <w:rFonts w:cs="Times New Roman"/>
        </w:rPr>
      </w:pPr>
      <w:hyperlink r:id="rId20" w:anchor="h.cxinrvx7dbml" w:history="1">
        <w:r>
          <w:rPr>
            <w:rStyle w:val="Hyperlink"/>
            <w:rFonts w:cs="Times New Roman"/>
          </w:rPr>
          <w:t>User Experience</w:t>
        </w:r>
      </w:hyperlink>
    </w:p>
    <w:p w14:paraId="361B07E9" w14:textId="77777777" w:rsidR="00840EE1" w:rsidRDefault="00840EE1">
      <w:pPr>
        <w:pStyle w:val="c2"/>
        <w:divId w:val="822509048"/>
        <w:rPr>
          <w:rFonts w:cs="Times New Roman"/>
        </w:rPr>
      </w:pPr>
      <w:hyperlink r:id="rId21" w:anchor="h.wpwtwhmq5pp8" w:history="1">
        <w:r>
          <w:rPr>
            <w:rStyle w:val="Hyperlink"/>
            <w:rFonts w:cs="Times New Roman"/>
          </w:rPr>
          <w:t>Implementation Guidance - Stage 2</w:t>
        </w:r>
      </w:hyperlink>
    </w:p>
    <w:p w14:paraId="460B38B5" w14:textId="77777777" w:rsidR="00840EE1" w:rsidRDefault="00840EE1">
      <w:pPr>
        <w:pStyle w:val="c3"/>
        <w:divId w:val="822509048"/>
        <w:rPr>
          <w:rFonts w:cs="Times New Roman"/>
        </w:rPr>
      </w:pPr>
      <w:hyperlink r:id="rId22" w:anchor="h.zbz4l9a6l5jg" w:history="1">
        <w:r>
          <w:rPr>
            <w:rStyle w:val="Hyperlink"/>
            <w:rFonts w:cs="Times New Roman"/>
          </w:rPr>
          <w:t>Stage 2 - API Hints</w:t>
        </w:r>
      </w:hyperlink>
    </w:p>
    <w:p w14:paraId="378B4109" w14:textId="77777777" w:rsidR="00840EE1" w:rsidRDefault="00840EE1">
      <w:pPr>
        <w:pStyle w:val="c2"/>
        <w:divId w:val="822509048"/>
        <w:rPr>
          <w:rFonts w:cs="Times New Roman"/>
        </w:rPr>
      </w:pPr>
      <w:hyperlink r:id="rId23" w:anchor="h.iapcgpcjfz7y" w:history="1">
        <w:r>
          <w:rPr>
            <w:rStyle w:val="Hyperlink"/>
            <w:rFonts w:cs="Times New Roman"/>
          </w:rPr>
          <w:t>Stage 2 - Evaluation Rubric</w:t>
        </w:r>
      </w:hyperlink>
    </w:p>
    <w:p w14:paraId="744AC278" w14:textId="77777777" w:rsidR="00840EE1" w:rsidRDefault="00840EE1">
      <w:pPr>
        <w:pStyle w:val="c2"/>
        <w:divId w:val="822509048"/>
        <w:rPr>
          <w:rFonts w:cs="Times New Roman"/>
        </w:rPr>
      </w:pPr>
      <w:hyperlink r:id="rId24" w:anchor="h.jiedto8za5zd" w:history="1">
        <w:r>
          <w:rPr>
            <w:rStyle w:val="Hyperlink"/>
            <w:rFonts w:cs="Times New Roman"/>
          </w:rPr>
          <w:t>Project Submission (Popular Movies App, Stage 2)</w:t>
        </w:r>
      </w:hyperlink>
    </w:p>
    <w:p w14:paraId="73136B61" w14:textId="77777777" w:rsidR="00840EE1" w:rsidRDefault="00840EE1">
      <w:pPr>
        <w:pStyle w:val="c3"/>
        <w:divId w:val="822509048"/>
        <w:rPr>
          <w:rFonts w:cs="Times New Roman"/>
        </w:rPr>
      </w:pPr>
      <w:hyperlink r:id="rId25" w:anchor="h.mj25h5o650wp" w:history="1">
        <w:r>
          <w:rPr>
            <w:rStyle w:val="Hyperlink"/>
            <w:rFonts w:cs="Times New Roman"/>
          </w:rPr>
          <w:t>UX Mockups (Complete App)</w:t>
        </w:r>
      </w:hyperlink>
    </w:p>
    <w:p w14:paraId="4B0B56C2" w14:textId="77777777" w:rsidR="00840EE1" w:rsidRDefault="00840EE1">
      <w:pPr>
        <w:pStyle w:val="c2"/>
        <w:divId w:val="822509048"/>
        <w:rPr>
          <w:rFonts w:cs="Times New Roman"/>
        </w:rPr>
      </w:pPr>
      <w:hyperlink r:id="rId26" w:anchor="h.ow3uamlbic4j" w:history="1">
        <w:r>
          <w:rPr>
            <w:rStyle w:val="Hyperlink"/>
            <w:rFonts w:cs="Times New Roman"/>
          </w:rPr>
          <w:t>Phone UX:</w:t>
        </w:r>
      </w:hyperlink>
    </w:p>
    <w:p w14:paraId="0D0C2752" w14:textId="77777777" w:rsidR="00840EE1" w:rsidRDefault="00840EE1">
      <w:pPr>
        <w:pStyle w:val="c2"/>
        <w:divId w:val="822509048"/>
        <w:rPr>
          <w:rFonts w:cs="Times New Roman"/>
        </w:rPr>
      </w:pPr>
      <w:hyperlink r:id="rId27" w:anchor="h.xr9rv0in7efn" w:history="1">
        <w:r>
          <w:rPr>
            <w:rStyle w:val="Hyperlink"/>
            <w:rFonts w:cs="Times New Roman"/>
          </w:rPr>
          <w:t>Tablet UX:</w:t>
        </w:r>
      </w:hyperlink>
    </w:p>
    <w:p w14:paraId="264D3C46" w14:textId="77777777" w:rsidR="00840EE1" w:rsidRDefault="00840EE1">
      <w:pPr>
        <w:divId w:val="822509048"/>
        <w:rPr>
          <w:rFonts w:cs="Times New Roman"/>
        </w:rPr>
      </w:pPr>
      <w:bookmarkStart w:id="2" w:name="h.y4qfj5ptq2cv"/>
      <w:bookmarkEnd w:id="2"/>
      <w:r>
        <w:rPr>
          <w:rFonts w:cs="Times New Roman"/>
        </w:rPr>
        <w:pict w14:anchorId="17FB1C03">
          <v:rect id="_x0000_i1026" style="width:0;height:1.5pt" o:hralign="center" o:hrstd="t" o:hr="t" fillcolor="#aaa" stroked="f"/>
        </w:pict>
      </w:r>
    </w:p>
    <w:p w14:paraId="7C0E07D7" w14:textId="77777777" w:rsidR="00840EE1" w:rsidRDefault="00840EE1">
      <w:pPr>
        <w:pStyle w:val="c3"/>
        <w:divId w:val="822509048"/>
        <w:rPr>
          <w:rFonts w:cs="Times New Roman"/>
        </w:rPr>
      </w:pPr>
      <w:bookmarkStart w:id="3" w:name="h.coa22iki0eu6"/>
      <w:bookmarkStart w:id="4" w:name="h.o7ofypvp4ac4"/>
      <w:bookmarkEnd w:id="3"/>
      <w:bookmarkEnd w:id="4"/>
      <w:r>
        <w:rPr>
          <w:rFonts w:cs="Times New Roman"/>
        </w:rPr>
        <w:t>Popular Movies, Stage 1 Implementation Guide</w:t>
      </w:r>
    </w:p>
    <w:p w14:paraId="414FCF12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Most of us can relate to kicking back on the couch and enjoying a movie with friends and family. In this project, you’ll build an app to allow users to discover the most popular movies playing.</w:t>
      </w:r>
    </w:p>
    <w:p w14:paraId="2DC7CB11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 xml:space="preserve">You’ll build the complete functionality of this app in </w:t>
      </w:r>
      <w:r>
        <w:rPr>
          <w:rStyle w:val="c01"/>
          <w:rFonts w:cs="Times New Roman"/>
        </w:rPr>
        <w:t>two</w:t>
      </w:r>
      <w:r>
        <w:rPr>
          <w:rFonts w:cs="Times New Roman"/>
        </w:rPr>
        <w:t> </w:t>
      </w:r>
      <w:proofErr w:type="gramStart"/>
      <w:r>
        <w:rPr>
          <w:rFonts w:cs="Times New Roman"/>
        </w:rPr>
        <w:t>stages which</w:t>
      </w:r>
      <w:proofErr w:type="gramEnd"/>
      <w:r>
        <w:rPr>
          <w:rFonts w:cs="Times New Roman"/>
        </w:rPr>
        <w:t xml:space="preserve"> you will submit separately. </w:t>
      </w:r>
    </w:p>
    <w:p w14:paraId="64C629BC" w14:textId="77777777" w:rsidR="00840EE1" w:rsidRDefault="00840EE1">
      <w:pPr>
        <w:pStyle w:val="Heading1"/>
        <w:divId w:val="822509048"/>
        <w:rPr>
          <w:rFonts w:cs="Times New Roman"/>
        </w:rPr>
      </w:pPr>
      <w:bookmarkStart w:id="5" w:name="h.neuvaidbs3ws"/>
      <w:bookmarkStart w:id="6" w:name="_Toc298860889"/>
      <w:bookmarkEnd w:id="5"/>
      <w:r>
        <w:rPr>
          <w:rFonts w:cs="Times New Roman"/>
        </w:rPr>
        <w:t>Stage 1:  Main Discovery Screen, A Details View, and Settings</w:t>
      </w:r>
      <w:bookmarkEnd w:id="6"/>
    </w:p>
    <w:p w14:paraId="213BF3FB" w14:textId="77777777" w:rsidR="00840EE1" w:rsidRDefault="00840EE1">
      <w:pPr>
        <w:pStyle w:val="Heading2"/>
        <w:divId w:val="822509048"/>
        <w:rPr>
          <w:rFonts w:cs="Times New Roman"/>
        </w:rPr>
      </w:pPr>
      <w:bookmarkStart w:id="7" w:name="h.90cxqkqcmqfk"/>
      <w:bookmarkStart w:id="8" w:name="_Toc298860890"/>
      <w:bookmarkEnd w:id="7"/>
      <w:r>
        <w:rPr>
          <w:rFonts w:cs="Times New Roman"/>
        </w:rPr>
        <w:t>User Experience</w:t>
      </w:r>
      <w:bookmarkEnd w:id="8"/>
    </w:p>
    <w:p w14:paraId="140BA021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In this stage you’ll build the core experience of your movies app.</w:t>
      </w:r>
    </w:p>
    <w:p w14:paraId="1D0AD174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You app will:</w:t>
      </w:r>
    </w:p>
    <w:p w14:paraId="43122336" w14:textId="77777777" w:rsidR="00840EE1" w:rsidRDefault="00840EE1" w:rsidP="00840EE1">
      <w:pPr>
        <w:numPr>
          <w:ilvl w:val="0"/>
          <w:numId w:val="11"/>
        </w:numPr>
        <w:spacing w:before="100" w:beforeAutospacing="1" w:after="100" w:afterAutospacing="1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 xml:space="preserve">Upon launch, present the user with </w:t>
      </w:r>
      <w:proofErr w:type="gramStart"/>
      <w:r>
        <w:rPr>
          <w:rFonts w:cs="Times New Roman"/>
          <w:color w:val="000000"/>
          <w:sz w:val="22"/>
          <w:szCs w:val="22"/>
        </w:rPr>
        <w:t>an</w:t>
      </w:r>
      <w:proofErr w:type="gramEnd"/>
      <w:r>
        <w:rPr>
          <w:rFonts w:cs="Times New Roman"/>
          <w:color w:val="000000"/>
          <w:sz w:val="22"/>
          <w:szCs w:val="22"/>
        </w:rPr>
        <w:t xml:space="preserve"> grid arrangement of movie posters. </w:t>
      </w:r>
    </w:p>
    <w:p w14:paraId="29DDA0D1" w14:textId="77777777" w:rsidR="00840EE1" w:rsidRDefault="00840EE1" w:rsidP="00840EE1">
      <w:pPr>
        <w:numPr>
          <w:ilvl w:val="0"/>
          <w:numId w:val="11"/>
        </w:numPr>
        <w:spacing w:before="100" w:beforeAutospacing="1" w:after="100" w:afterAutospacing="1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>Allow your user to change sort order via a setting:</w:t>
      </w:r>
    </w:p>
    <w:p w14:paraId="366F2F5E" w14:textId="77777777" w:rsidR="00840EE1" w:rsidRDefault="00840EE1" w:rsidP="00840EE1">
      <w:pPr>
        <w:numPr>
          <w:ilvl w:val="0"/>
          <w:numId w:val="12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>The sort order can be by most popular, or by highest-rated</w:t>
      </w:r>
    </w:p>
    <w:p w14:paraId="627900E3" w14:textId="77777777" w:rsidR="00840EE1" w:rsidRDefault="00840EE1" w:rsidP="00840EE1">
      <w:pPr>
        <w:numPr>
          <w:ilvl w:val="0"/>
          <w:numId w:val="13"/>
        </w:numPr>
        <w:spacing w:before="100" w:beforeAutospacing="1" w:after="100" w:afterAutospacing="1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>Allow the user to tap on a movie poster and transition to a details screen with additional information such as:</w:t>
      </w:r>
    </w:p>
    <w:p w14:paraId="5723F934" w14:textId="77777777" w:rsidR="00840EE1" w:rsidRDefault="00840EE1" w:rsidP="00840EE1">
      <w:pPr>
        <w:numPr>
          <w:ilvl w:val="0"/>
          <w:numId w:val="14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proofErr w:type="gramStart"/>
      <w:r>
        <w:rPr>
          <w:rFonts w:cs="Times New Roman"/>
          <w:color w:val="000000"/>
          <w:sz w:val="22"/>
          <w:szCs w:val="22"/>
        </w:rPr>
        <w:t>original</w:t>
      </w:r>
      <w:proofErr w:type="gramEnd"/>
      <w:r>
        <w:rPr>
          <w:rFonts w:cs="Times New Roman"/>
          <w:color w:val="000000"/>
          <w:sz w:val="22"/>
          <w:szCs w:val="22"/>
        </w:rPr>
        <w:t xml:space="preserve"> title </w:t>
      </w:r>
    </w:p>
    <w:p w14:paraId="1A1C1995" w14:textId="77777777" w:rsidR="00840EE1" w:rsidRDefault="00840EE1" w:rsidP="00840EE1">
      <w:pPr>
        <w:numPr>
          <w:ilvl w:val="0"/>
          <w:numId w:val="14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proofErr w:type="gramStart"/>
      <w:r>
        <w:rPr>
          <w:rFonts w:cs="Times New Roman"/>
          <w:color w:val="000000"/>
          <w:sz w:val="22"/>
          <w:szCs w:val="22"/>
        </w:rPr>
        <w:t>movie</w:t>
      </w:r>
      <w:proofErr w:type="gramEnd"/>
      <w:r>
        <w:rPr>
          <w:rFonts w:cs="Times New Roman"/>
          <w:color w:val="000000"/>
          <w:sz w:val="22"/>
          <w:szCs w:val="22"/>
        </w:rPr>
        <w:t xml:space="preserve"> poster image thumbnail</w:t>
      </w:r>
    </w:p>
    <w:p w14:paraId="430E2CDD" w14:textId="77777777" w:rsidR="00840EE1" w:rsidRDefault="00840EE1" w:rsidP="00840EE1">
      <w:pPr>
        <w:numPr>
          <w:ilvl w:val="0"/>
          <w:numId w:val="14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 xml:space="preserve">A plot synopsis (called overview in the </w:t>
      </w:r>
      <w:proofErr w:type="spellStart"/>
      <w:r>
        <w:rPr>
          <w:rFonts w:cs="Times New Roman"/>
          <w:color w:val="000000"/>
          <w:sz w:val="22"/>
          <w:szCs w:val="22"/>
        </w:rPr>
        <w:t>api</w:t>
      </w:r>
      <w:proofErr w:type="spellEnd"/>
      <w:r>
        <w:rPr>
          <w:rFonts w:cs="Times New Roman"/>
          <w:color w:val="000000"/>
          <w:sz w:val="22"/>
          <w:szCs w:val="22"/>
        </w:rPr>
        <w:t>)</w:t>
      </w:r>
    </w:p>
    <w:p w14:paraId="11DBFBEB" w14:textId="77777777" w:rsidR="00840EE1" w:rsidRDefault="00840EE1" w:rsidP="00840EE1">
      <w:pPr>
        <w:numPr>
          <w:ilvl w:val="0"/>
          <w:numId w:val="14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proofErr w:type="gramStart"/>
      <w:r>
        <w:rPr>
          <w:rFonts w:cs="Times New Roman"/>
          <w:color w:val="000000"/>
          <w:sz w:val="22"/>
          <w:szCs w:val="22"/>
        </w:rPr>
        <w:t>user</w:t>
      </w:r>
      <w:proofErr w:type="gramEnd"/>
      <w:r>
        <w:rPr>
          <w:rFonts w:cs="Times New Roman"/>
          <w:color w:val="000000"/>
          <w:sz w:val="22"/>
          <w:szCs w:val="22"/>
        </w:rPr>
        <w:t xml:space="preserve"> rating (called </w:t>
      </w:r>
      <w:proofErr w:type="spellStart"/>
      <w:r>
        <w:rPr>
          <w:rFonts w:cs="Times New Roman"/>
          <w:color w:val="000000"/>
          <w:sz w:val="22"/>
          <w:szCs w:val="22"/>
        </w:rPr>
        <w:t>vote_average</w:t>
      </w:r>
      <w:proofErr w:type="spellEnd"/>
      <w:r>
        <w:rPr>
          <w:rFonts w:cs="Times New Roman"/>
          <w:color w:val="000000"/>
          <w:sz w:val="22"/>
          <w:szCs w:val="22"/>
        </w:rPr>
        <w:t xml:space="preserve"> in the </w:t>
      </w:r>
      <w:proofErr w:type="spellStart"/>
      <w:r>
        <w:rPr>
          <w:rFonts w:cs="Times New Roman"/>
          <w:color w:val="000000"/>
          <w:sz w:val="22"/>
          <w:szCs w:val="22"/>
        </w:rPr>
        <w:t>api</w:t>
      </w:r>
      <w:proofErr w:type="spellEnd"/>
      <w:r>
        <w:rPr>
          <w:rFonts w:cs="Times New Roman"/>
          <w:color w:val="000000"/>
          <w:sz w:val="22"/>
          <w:szCs w:val="22"/>
        </w:rPr>
        <w:t>)</w:t>
      </w:r>
    </w:p>
    <w:p w14:paraId="3F5C33D9" w14:textId="77777777" w:rsidR="00840EE1" w:rsidRDefault="00840EE1" w:rsidP="00840EE1">
      <w:pPr>
        <w:numPr>
          <w:ilvl w:val="0"/>
          <w:numId w:val="14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proofErr w:type="gramStart"/>
      <w:r>
        <w:rPr>
          <w:rFonts w:cs="Times New Roman"/>
          <w:color w:val="000000"/>
          <w:sz w:val="22"/>
          <w:szCs w:val="22"/>
        </w:rPr>
        <w:t>release</w:t>
      </w:r>
      <w:proofErr w:type="gramEnd"/>
      <w:r>
        <w:rPr>
          <w:rFonts w:cs="Times New Roman"/>
          <w:color w:val="000000"/>
          <w:sz w:val="22"/>
          <w:szCs w:val="22"/>
        </w:rPr>
        <w:t xml:space="preserve"> date</w:t>
      </w:r>
    </w:p>
    <w:p w14:paraId="4F3DDEA1" w14:textId="77777777" w:rsidR="00840EE1" w:rsidRDefault="00840EE1">
      <w:pPr>
        <w:pStyle w:val="Heading2"/>
        <w:divId w:val="822509048"/>
        <w:rPr>
          <w:rFonts w:ascii="Trebuchet MS" w:hAnsi="Trebuchet MS" w:cs="Times New Roman"/>
          <w:color w:val="000000"/>
          <w:sz w:val="26"/>
          <w:szCs w:val="26"/>
        </w:rPr>
      </w:pPr>
      <w:bookmarkStart w:id="9" w:name="h.qagb81n6kdxx"/>
      <w:bookmarkStart w:id="10" w:name="_Toc298860891"/>
      <w:bookmarkEnd w:id="9"/>
      <w:r>
        <w:rPr>
          <w:rFonts w:cs="Times New Roman"/>
        </w:rPr>
        <w:lastRenderedPageBreak/>
        <w:t>Implementation Guidance - Stage 1</w:t>
      </w:r>
      <w:bookmarkEnd w:id="10"/>
      <w:r>
        <w:rPr>
          <w:rStyle w:val="c91"/>
          <w:rFonts w:cs="Times New Roman"/>
        </w:rPr>
        <w:t> </w:t>
      </w:r>
    </w:p>
    <w:p w14:paraId="13929551" w14:textId="77777777" w:rsidR="00840EE1" w:rsidRDefault="00840EE1">
      <w:pPr>
        <w:pStyle w:val="Heading3"/>
        <w:divId w:val="822509048"/>
        <w:rPr>
          <w:rFonts w:cs="Times New Roman"/>
        </w:rPr>
      </w:pPr>
      <w:bookmarkStart w:id="11" w:name="h.yw2r1wbf4i2f"/>
      <w:bookmarkStart w:id="12" w:name="_Toc298860892"/>
      <w:bookmarkEnd w:id="11"/>
      <w:r>
        <w:rPr>
          <w:rStyle w:val="c91"/>
          <w:rFonts w:cs="Times New Roman"/>
        </w:rPr>
        <w:t>Setup - Library Configuration</w:t>
      </w:r>
      <w:bookmarkEnd w:id="12"/>
      <w:r>
        <w:rPr>
          <w:rFonts w:cs="Times New Roman"/>
        </w:rPr>
        <w:t> </w:t>
      </w:r>
    </w:p>
    <w:p w14:paraId="7976FB32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 xml:space="preserve">We recommend that this project use: </w:t>
      </w:r>
    </w:p>
    <w:p w14:paraId="648FA4E6" w14:textId="77777777" w:rsidR="00840EE1" w:rsidRDefault="00840EE1" w:rsidP="00840EE1">
      <w:pPr>
        <w:numPr>
          <w:ilvl w:val="0"/>
          <w:numId w:val="15"/>
        </w:numPr>
        <w:spacing w:before="100" w:beforeAutospacing="1" w:after="100" w:afterAutospacing="1"/>
        <w:divId w:val="822509048"/>
        <w:rPr>
          <w:rFonts w:cs="Times New Roman"/>
          <w:color w:val="000000"/>
          <w:sz w:val="22"/>
          <w:szCs w:val="22"/>
        </w:rPr>
      </w:pPr>
      <w:hyperlink r:id="rId28" w:history="1">
        <w:r>
          <w:rPr>
            <w:rStyle w:val="Hyperlink"/>
            <w:rFonts w:cs="Times New Roman"/>
            <w:sz w:val="22"/>
            <w:szCs w:val="22"/>
          </w:rPr>
          <w:t>Picasso</w:t>
        </w:r>
      </w:hyperlink>
      <w:r>
        <w:rPr>
          <w:rFonts w:cs="Times New Roman"/>
          <w:color w:val="000000"/>
          <w:sz w:val="22"/>
          <w:szCs w:val="22"/>
        </w:rPr>
        <w:t xml:space="preserve">* - A powerful library that will handle image loading and caching on your behalf. </w:t>
      </w:r>
    </w:p>
    <w:p w14:paraId="75B5EF95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*</w:t>
      </w:r>
      <w:proofErr w:type="gramStart"/>
      <w:r>
        <w:rPr>
          <w:rFonts w:cs="Times New Roman"/>
        </w:rPr>
        <w:t>if</w:t>
      </w:r>
      <w:proofErr w:type="gramEnd"/>
      <w:r>
        <w:rPr>
          <w:rFonts w:cs="Times New Roman"/>
        </w:rPr>
        <w:t xml:space="preserve"> you prefer, you’re welcome to use an alternate library such as </w:t>
      </w:r>
      <w:hyperlink r:id="rId29" w:history="1">
        <w:r>
          <w:rPr>
            <w:rStyle w:val="Hyperlink"/>
            <w:rFonts w:cs="Times New Roman"/>
          </w:rPr>
          <w:t>Glide</w:t>
        </w:r>
      </w:hyperlink>
      <w:r>
        <w:rPr>
          <w:rFonts w:cs="Times New Roman"/>
        </w:rPr>
        <w:t>.</w:t>
      </w:r>
    </w:p>
    <w:p w14:paraId="5FB513C6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We’ve included this to reduce unnecessary extra work and help you focus on applying your app development skills.</w:t>
      </w:r>
    </w:p>
    <w:p w14:paraId="40C47B74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Style w:val="c01"/>
          <w:rFonts w:cs="Times New Roman"/>
        </w:rPr>
        <w:t>How to Setup Picasso</w:t>
      </w:r>
    </w:p>
    <w:p w14:paraId="4CC0F9E4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 xml:space="preserve">You’ll need to modify the </w:t>
      </w:r>
      <w:proofErr w:type="spellStart"/>
      <w:r>
        <w:rPr>
          <w:rFonts w:cs="Times New Roman"/>
        </w:rPr>
        <w:t>build.gradle</w:t>
      </w:r>
      <w:proofErr w:type="spellEnd"/>
      <w:r>
        <w:rPr>
          <w:rFonts w:cs="Times New Roman"/>
        </w:rPr>
        <w:t xml:space="preserve"> file for your app. These modifications will happen in the </w:t>
      </w:r>
      <w:proofErr w:type="spellStart"/>
      <w:r>
        <w:rPr>
          <w:rFonts w:cs="Times New Roman"/>
        </w:rPr>
        <w:t>build.gradle</w:t>
      </w:r>
      <w:proofErr w:type="spellEnd"/>
      <w:r>
        <w:rPr>
          <w:rFonts w:cs="Times New Roman"/>
        </w:rPr>
        <w:t xml:space="preserve"> file for your module’s directory, </w:t>
      </w:r>
      <w:r>
        <w:rPr>
          <w:rStyle w:val="c241"/>
          <w:rFonts w:cs="Times New Roman"/>
        </w:rPr>
        <w:t>not</w:t>
      </w:r>
      <w:r>
        <w:rPr>
          <w:rFonts w:cs="Times New Roman"/>
        </w:rPr>
        <w:t> the project root directory (it is the file highlighted in blue in the screenshot below).</w:t>
      </w:r>
    </w:p>
    <w:p w14:paraId="223F771F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  <w:bdr w:val="single" w:sz="2" w:space="0" w:color="000000" w:frame="1"/>
        </w:rPr>
        <w:fldChar w:fldCharType="begin" w:fldLock="1"/>
      </w:r>
      <w:r>
        <w:rPr>
          <w:rFonts w:cs="Times New Roman"/>
          <w:bdr w:val="single" w:sz="2" w:space="0" w:color="000000" w:frame="1"/>
        </w:rPr>
        <w:instrText xml:space="preserve"> INCLUDEPICTURE  \d "Macintosh HD:Users:alexanderwine:Downloads:./P1_P2 - Popular Movies - Implementation Guide v2.0_files/IcKu1Z-wIJri0uZTtY-5rWagGtidCwYje66EsgtpTFEHsT65I5j41gKkx0bFv5w72SmdpSikirNY1FZUrLzILpubH_b2ZmeXyOFLxRoHtK5G-tRMGfdnKpeePRIauEBRt8V3aHo" \x \y \* MERGEFORMATINET </w:instrText>
      </w:r>
      <w:r>
        <w:rPr>
          <w:rFonts w:cs="Times New Roman"/>
          <w:bdr w:val="single" w:sz="2" w:space="0" w:color="000000" w:frame="1"/>
        </w:rPr>
        <w:fldChar w:fldCharType="separate"/>
      </w:r>
      <w:r>
        <w:rPr>
          <w:rFonts w:cs="Times New Roman"/>
          <w:bdr w:val="single" w:sz="2" w:space="0" w:color="000000" w:frame="1"/>
        </w:rPr>
        <w:pict w14:anchorId="176E6899">
          <v:shape id="_x0000_i1027" type="#_x0000_t75" alt="" style="width:24pt;height:24pt">
            <v:imagedata r:id="rId30"/>
          </v:shape>
        </w:pict>
      </w:r>
      <w:r>
        <w:rPr>
          <w:rFonts w:cs="Times New Roman"/>
          <w:bdr w:val="single" w:sz="2" w:space="0" w:color="000000" w:frame="1"/>
        </w:rPr>
        <w:fldChar w:fldCharType="end"/>
      </w:r>
    </w:p>
    <w:p w14:paraId="77C9AB30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In your app/</w:t>
      </w:r>
      <w:proofErr w:type="spellStart"/>
      <w:r>
        <w:rPr>
          <w:rFonts w:cs="Times New Roman"/>
        </w:rPr>
        <w:t>build.gradle</w:t>
      </w:r>
      <w:proofErr w:type="spellEnd"/>
      <w:r>
        <w:rPr>
          <w:rFonts w:cs="Times New Roman"/>
        </w:rPr>
        <w:t xml:space="preserve"> file, add:</w:t>
      </w:r>
    </w:p>
    <w:p w14:paraId="0EB942DB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 </w:t>
      </w:r>
    </w:p>
    <w:p w14:paraId="74468D1E" w14:textId="77777777" w:rsidR="00840EE1" w:rsidRDefault="00840EE1">
      <w:pPr>
        <w:pStyle w:val="c2"/>
        <w:divId w:val="822509048"/>
        <w:rPr>
          <w:rFonts w:cs="Times New Roman"/>
        </w:rPr>
      </w:pPr>
      <w:proofErr w:type="gramStart"/>
      <w:r>
        <w:rPr>
          <w:rStyle w:val="c211"/>
          <w:rFonts w:cs="Times New Roman"/>
        </w:rPr>
        <w:t>repositories</w:t>
      </w:r>
      <w:proofErr w:type="gramEnd"/>
      <w:r>
        <w:rPr>
          <w:rStyle w:val="c211"/>
          <w:rFonts w:cs="Times New Roman"/>
        </w:rPr>
        <w:t xml:space="preserve"> {</w:t>
      </w:r>
    </w:p>
    <w:p w14:paraId="51A0B5A1" w14:textId="77777777" w:rsidR="00840EE1" w:rsidRDefault="00840EE1">
      <w:pPr>
        <w:pStyle w:val="c2"/>
        <w:divId w:val="822509048"/>
        <w:rPr>
          <w:rFonts w:cs="Times New Roman"/>
        </w:rPr>
      </w:pPr>
      <w:r>
        <w:rPr>
          <w:rStyle w:val="c211"/>
          <w:rFonts w:cs="Times New Roman"/>
        </w:rPr>
        <w:t xml:space="preserve">    </w:t>
      </w:r>
      <w:proofErr w:type="spellStart"/>
      <w:proofErr w:type="gramStart"/>
      <w:r>
        <w:rPr>
          <w:rStyle w:val="c211"/>
          <w:rFonts w:cs="Times New Roman"/>
        </w:rPr>
        <w:t>mavenCentral</w:t>
      </w:r>
      <w:proofErr w:type="spellEnd"/>
      <w:proofErr w:type="gramEnd"/>
      <w:r>
        <w:rPr>
          <w:rStyle w:val="c211"/>
          <w:rFonts w:cs="Times New Roman"/>
        </w:rPr>
        <w:t>()</w:t>
      </w:r>
    </w:p>
    <w:p w14:paraId="1D64B38A" w14:textId="77777777" w:rsidR="00840EE1" w:rsidRDefault="00840EE1">
      <w:pPr>
        <w:pStyle w:val="c2"/>
        <w:divId w:val="822509048"/>
        <w:rPr>
          <w:rFonts w:cs="Times New Roman"/>
        </w:rPr>
      </w:pPr>
      <w:r>
        <w:rPr>
          <w:rStyle w:val="c211"/>
          <w:rFonts w:cs="Times New Roman"/>
        </w:rPr>
        <w:t>}</w:t>
      </w:r>
    </w:p>
    <w:p w14:paraId="3B4864A3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 xml:space="preserve">Next, add </w:t>
      </w:r>
      <w:r>
        <w:rPr>
          <w:rStyle w:val="c01"/>
          <w:rFonts w:cs="Times New Roman"/>
        </w:rPr>
        <w:t>compile 'com.squareup.picasso</w:t>
      </w:r>
      <w:proofErr w:type="gramStart"/>
      <w:r>
        <w:rPr>
          <w:rStyle w:val="c01"/>
          <w:rFonts w:cs="Times New Roman"/>
        </w:rPr>
        <w:t>:picasso:2.5.2'</w:t>
      </w:r>
      <w:proofErr w:type="gramEnd"/>
      <w:r>
        <w:rPr>
          <w:rStyle w:val="c01"/>
          <w:rFonts w:cs="Times New Roman"/>
        </w:rPr>
        <w:t xml:space="preserve"> </w:t>
      </w:r>
      <w:r>
        <w:rPr>
          <w:rFonts w:cs="Times New Roman"/>
        </w:rPr>
        <w:t>to your dependencies block.</w:t>
      </w:r>
    </w:p>
    <w:p w14:paraId="6349A132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Style w:val="c01"/>
          <w:rFonts w:cs="Times New Roman"/>
        </w:rPr>
        <w:t>Using Picasso To Fetch Images and Load Them Into Views</w:t>
      </w:r>
    </w:p>
    <w:p w14:paraId="1AB9EF28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You can use Picasso to easily load album art thumbnails into your views using:</w:t>
      </w:r>
    </w:p>
    <w:p w14:paraId="6A188BE6" w14:textId="77777777" w:rsidR="00840EE1" w:rsidRDefault="00840EE1">
      <w:pPr>
        <w:pStyle w:val="c3"/>
        <w:divId w:val="822509048"/>
        <w:rPr>
          <w:rFonts w:cs="Times New Roman"/>
        </w:rPr>
      </w:pPr>
      <w:hyperlink r:id="rId31" w:history="1">
        <w:proofErr w:type="spellStart"/>
        <w:r>
          <w:rPr>
            <w:rStyle w:val="Hyperlink"/>
            <w:rFonts w:cs="Times New Roman"/>
          </w:rPr>
          <w:t>Picasso.with</w:t>
        </w:r>
        <w:proofErr w:type="spellEnd"/>
        <w:r>
          <w:rPr>
            <w:rStyle w:val="Hyperlink"/>
            <w:rFonts w:cs="Times New Roman"/>
          </w:rPr>
          <w:t>(context).load("http://i.imgur.com/DvpvklR.png").into(imageView);</w:t>
        </w:r>
      </w:hyperlink>
    </w:p>
    <w:p w14:paraId="4ABBE380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Picasso will handle loading the images on a background thread, image decompression and caching the images.</w:t>
      </w:r>
    </w:p>
    <w:p w14:paraId="25138363" w14:textId="77777777" w:rsidR="00840EE1" w:rsidRDefault="00840EE1">
      <w:pPr>
        <w:pStyle w:val="Heading3"/>
        <w:divId w:val="822509048"/>
        <w:rPr>
          <w:rFonts w:cs="Times New Roman"/>
        </w:rPr>
      </w:pPr>
      <w:bookmarkStart w:id="13" w:name="h.6uw17r2knkc4"/>
      <w:bookmarkStart w:id="14" w:name="_Toc298860893"/>
      <w:bookmarkEnd w:id="13"/>
      <w:r>
        <w:rPr>
          <w:rStyle w:val="c231"/>
          <w:rFonts w:cs="Times New Roman"/>
        </w:rPr>
        <w:t>A note on resolving poster paths with themoviedb.org API</w:t>
      </w:r>
      <w:bookmarkEnd w:id="14"/>
    </w:p>
    <w:p w14:paraId="78A4374A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 xml:space="preserve">You will notice that the API response provides a relative path to a movie poster image when you request the metadata for a specific movie. </w:t>
      </w:r>
    </w:p>
    <w:p w14:paraId="4EEA1947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For example, the poster path return for Interstellar is “/nBNZadXqJSdt05SHLqgT0HuC5Gm.jpg”</w:t>
      </w:r>
    </w:p>
    <w:p w14:paraId="05D89B54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 xml:space="preserve">You will need to append a base path ahead of this relative path to build the complete </w:t>
      </w:r>
      <w:proofErr w:type="spellStart"/>
      <w:proofErr w:type="gramStart"/>
      <w:r>
        <w:rPr>
          <w:rFonts w:cs="Times New Roman"/>
        </w:rPr>
        <w:t>url</w:t>
      </w:r>
      <w:proofErr w:type="spellEnd"/>
      <w:proofErr w:type="gramEnd"/>
      <w:r>
        <w:rPr>
          <w:rFonts w:cs="Times New Roman"/>
        </w:rPr>
        <w:t xml:space="preserve"> you will need to fetch the image using Picasso. </w:t>
      </w:r>
    </w:p>
    <w:p w14:paraId="61CB9385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>It’s constructed using 3 parts:</w:t>
      </w:r>
    </w:p>
    <w:p w14:paraId="59E74363" w14:textId="77777777" w:rsidR="00840EE1" w:rsidRDefault="00840EE1" w:rsidP="00840EE1">
      <w:pPr>
        <w:numPr>
          <w:ilvl w:val="0"/>
          <w:numId w:val="16"/>
        </w:numPr>
        <w:spacing w:before="100" w:beforeAutospacing="1" w:after="100" w:afterAutospacing="1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 xml:space="preserve">The base URL will look like: </w:t>
      </w:r>
      <w:hyperlink r:id="rId32" w:history="1">
        <w:r>
          <w:rPr>
            <w:rStyle w:val="Hyperlink"/>
            <w:rFonts w:cs="Times New Roman"/>
            <w:sz w:val="22"/>
            <w:szCs w:val="22"/>
          </w:rPr>
          <w:t>http://image.tmdb.org/t/p/</w:t>
        </w:r>
      </w:hyperlink>
      <w:r>
        <w:rPr>
          <w:rStyle w:val="c101"/>
          <w:rFonts w:cs="Times New Roman"/>
          <w:color w:val="000000"/>
          <w:sz w:val="22"/>
          <w:szCs w:val="22"/>
        </w:rPr>
        <w:t xml:space="preserve">. </w:t>
      </w:r>
    </w:p>
    <w:p w14:paraId="1811004A" w14:textId="77777777" w:rsidR="00840EE1" w:rsidRDefault="00840EE1" w:rsidP="00840EE1">
      <w:pPr>
        <w:numPr>
          <w:ilvl w:val="0"/>
          <w:numId w:val="16"/>
        </w:numPr>
        <w:spacing w:before="100" w:beforeAutospacing="1" w:after="100" w:afterAutospacing="1"/>
        <w:divId w:val="822509048"/>
        <w:rPr>
          <w:rFonts w:cs="Times New Roman"/>
          <w:color w:val="000000"/>
          <w:sz w:val="22"/>
          <w:szCs w:val="22"/>
        </w:rPr>
      </w:pPr>
      <w:r>
        <w:rPr>
          <w:rStyle w:val="c101"/>
          <w:rFonts w:cs="Times New Roman"/>
          <w:color w:val="000000"/>
          <w:sz w:val="22"/>
          <w:szCs w:val="22"/>
        </w:rPr>
        <w:t xml:space="preserve">Then you will need a ‘size’, which will be one of the following: "w92", "w154", "w185", "w342", "w500", "w780", or "original". For most phones we recommend using “w185”. </w:t>
      </w:r>
    </w:p>
    <w:p w14:paraId="5F44C9C2" w14:textId="77777777" w:rsidR="00840EE1" w:rsidRDefault="00840EE1" w:rsidP="00840EE1">
      <w:pPr>
        <w:numPr>
          <w:ilvl w:val="0"/>
          <w:numId w:val="16"/>
        </w:numPr>
        <w:spacing w:before="100" w:beforeAutospacing="1" w:after="100" w:afterAutospacing="1"/>
        <w:divId w:val="822509048"/>
        <w:rPr>
          <w:rFonts w:cs="Times New Roman"/>
          <w:color w:val="000000"/>
          <w:sz w:val="22"/>
          <w:szCs w:val="22"/>
        </w:rPr>
      </w:pPr>
      <w:r>
        <w:rPr>
          <w:rStyle w:val="c101"/>
          <w:rFonts w:cs="Times New Roman"/>
          <w:color w:val="000000"/>
          <w:sz w:val="22"/>
          <w:szCs w:val="22"/>
        </w:rPr>
        <w:t>And finally the poster path returned by the query, in this case “</w:t>
      </w:r>
      <w:r>
        <w:rPr>
          <w:rFonts w:cs="Times New Roman"/>
          <w:color w:val="000000"/>
          <w:sz w:val="22"/>
          <w:szCs w:val="22"/>
        </w:rPr>
        <w:t>/nBNZadXqJSdt05SHLqgT0HuC5Gm.jpg”</w:t>
      </w:r>
    </w:p>
    <w:p w14:paraId="6CFCFE20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Fonts w:cs="Times New Roman"/>
        </w:rPr>
        <w:t xml:space="preserve">Combining these three parts gives us a final </w:t>
      </w:r>
      <w:proofErr w:type="spellStart"/>
      <w:proofErr w:type="gramStart"/>
      <w:r>
        <w:rPr>
          <w:rFonts w:cs="Times New Roman"/>
        </w:rPr>
        <w:t>url</w:t>
      </w:r>
      <w:proofErr w:type="spellEnd"/>
      <w:proofErr w:type="gramEnd"/>
      <w:r>
        <w:rPr>
          <w:rFonts w:cs="Times New Roman"/>
        </w:rPr>
        <w:t xml:space="preserve"> of </w:t>
      </w:r>
      <w:hyperlink r:id="rId33" w:history="1">
        <w:r>
          <w:rPr>
            <w:rStyle w:val="Hyperlink"/>
            <w:rFonts w:cs="Times New Roman"/>
          </w:rPr>
          <w:t>http://image.tmdb.org/t/p/w185//nBNZadXqJSdt05SHLqgT0HuC5Gm.jpg</w:t>
        </w:r>
      </w:hyperlink>
      <w:r>
        <w:rPr>
          <w:rFonts w:cs="Times New Roman"/>
        </w:rPr>
        <w:t> </w:t>
      </w:r>
    </w:p>
    <w:p w14:paraId="40AE0BFC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Style w:val="c101"/>
          <w:rFonts w:cs="Times New Roman"/>
        </w:rPr>
        <w:t> </w:t>
      </w:r>
    </w:p>
    <w:p w14:paraId="700E8DD9" w14:textId="77777777" w:rsidR="00840EE1" w:rsidRDefault="00840EE1">
      <w:pPr>
        <w:pStyle w:val="c3"/>
        <w:divId w:val="822509048"/>
        <w:rPr>
          <w:rFonts w:cs="Times New Roman"/>
        </w:rPr>
      </w:pPr>
      <w:r>
        <w:rPr>
          <w:rStyle w:val="c101"/>
          <w:rFonts w:cs="Times New Roman"/>
        </w:rPr>
        <w:t xml:space="preserve">This is also explained explicitly in the API documentation for </w:t>
      </w:r>
      <w:hyperlink r:id="rId34" w:history="1">
        <w:r>
          <w:rPr>
            <w:rStyle w:val="Hyperlink"/>
            <w:rFonts w:cs="Times New Roman"/>
          </w:rPr>
          <w:t>/configuration.</w:t>
        </w:r>
      </w:hyperlink>
    </w:p>
    <w:p w14:paraId="7964ACB9" w14:textId="77777777" w:rsidR="00840EE1" w:rsidRDefault="00840EE1">
      <w:pPr>
        <w:pStyle w:val="Heading3"/>
        <w:divId w:val="822509048"/>
        <w:rPr>
          <w:rFonts w:cs="Times New Roman"/>
        </w:rPr>
      </w:pPr>
      <w:bookmarkStart w:id="15" w:name="h.gubw0i1jurv0"/>
      <w:bookmarkStart w:id="16" w:name="_Toc298860894"/>
      <w:bookmarkEnd w:id="15"/>
      <w:r>
        <w:rPr>
          <w:rStyle w:val="c91"/>
          <w:rFonts w:cs="Times New Roman"/>
        </w:rPr>
        <w:t>Stage 1 - API Hints</w:t>
      </w:r>
      <w:bookmarkEnd w:id="16"/>
    </w:p>
    <w:p w14:paraId="26432ED1" w14:textId="77777777" w:rsidR="00840EE1" w:rsidRDefault="00840EE1" w:rsidP="00840EE1">
      <w:pPr>
        <w:numPr>
          <w:ilvl w:val="0"/>
          <w:numId w:val="17"/>
        </w:numPr>
        <w:spacing w:before="100" w:beforeAutospacing="1" w:after="100" w:afterAutospacing="1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>To fetch popular movies, you will use the API from themoviedb.org.</w:t>
      </w:r>
    </w:p>
    <w:p w14:paraId="7A67DA45" w14:textId="77777777" w:rsidR="00840EE1" w:rsidRDefault="00840EE1" w:rsidP="00840EE1">
      <w:pPr>
        <w:numPr>
          <w:ilvl w:val="0"/>
          <w:numId w:val="18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lastRenderedPageBreak/>
        <w:t xml:space="preserve">If you don’t already have an account, you will need to </w:t>
      </w:r>
      <w:hyperlink r:id="rId35" w:history="1">
        <w:r>
          <w:rPr>
            <w:rStyle w:val="Hyperlink"/>
            <w:rFonts w:cs="Times New Roman"/>
            <w:sz w:val="22"/>
            <w:szCs w:val="22"/>
          </w:rPr>
          <w:t>create one</w:t>
        </w:r>
      </w:hyperlink>
      <w:r>
        <w:rPr>
          <w:rFonts w:cs="Times New Roman"/>
          <w:color w:val="000000"/>
          <w:sz w:val="22"/>
          <w:szCs w:val="22"/>
        </w:rPr>
        <w:t xml:space="preserve"> in order to request an API Key. </w:t>
      </w:r>
    </w:p>
    <w:p w14:paraId="7D2D7ACE" w14:textId="77777777" w:rsidR="00840EE1" w:rsidRDefault="00840EE1" w:rsidP="00840EE1">
      <w:pPr>
        <w:numPr>
          <w:ilvl w:val="0"/>
          <w:numId w:val="19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>In your request for a key, state that your usage will be for educational/non-commercial use. You will also need to provide some personal information to complete the request. Once you submit your request, you should receive your key via email shortly after.</w:t>
      </w:r>
    </w:p>
    <w:p w14:paraId="54CD26D9" w14:textId="77777777" w:rsidR="00840EE1" w:rsidRDefault="00840EE1" w:rsidP="00840EE1">
      <w:pPr>
        <w:numPr>
          <w:ilvl w:val="0"/>
          <w:numId w:val="20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 xml:space="preserve">In order to request popular movies you will want to request data from the </w:t>
      </w:r>
      <w:hyperlink r:id="rId36" w:history="1">
        <w:r>
          <w:rPr>
            <w:rStyle w:val="Hyperlink"/>
            <w:rFonts w:cs="Times New Roman"/>
            <w:sz w:val="22"/>
            <w:szCs w:val="22"/>
          </w:rPr>
          <w:t>/discover/movie endpoint.</w:t>
        </w:r>
      </w:hyperlink>
      <w:r>
        <w:rPr>
          <w:rFonts w:cs="Times New Roman"/>
          <w:color w:val="000000"/>
          <w:sz w:val="22"/>
          <w:szCs w:val="22"/>
        </w:rPr>
        <w:t> An API Key is required.</w:t>
      </w:r>
    </w:p>
    <w:p w14:paraId="5D582FF7" w14:textId="77777777" w:rsidR="00840EE1" w:rsidRDefault="00840EE1" w:rsidP="00840EE1">
      <w:pPr>
        <w:numPr>
          <w:ilvl w:val="0"/>
          <w:numId w:val="20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>Once you obtain your key, you append it to your HTTP request as a URL parameter like so:</w:t>
      </w:r>
    </w:p>
    <w:p w14:paraId="1B350E78" w14:textId="77777777" w:rsidR="00840EE1" w:rsidRDefault="00840EE1" w:rsidP="00840EE1">
      <w:pPr>
        <w:numPr>
          <w:ilvl w:val="0"/>
          <w:numId w:val="21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>http://api.themoviedb.org/3/discover/movie</w:t>
      </w:r>
      <w:proofErr w:type="gramStart"/>
      <w:r>
        <w:rPr>
          <w:rFonts w:cs="Times New Roman"/>
          <w:color w:val="000000"/>
          <w:sz w:val="22"/>
          <w:szCs w:val="22"/>
        </w:rPr>
        <w:t>?sort</w:t>
      </w:r>
      <w:proofErr w:type="gramEnd"/>
      <w:r>
        <w:rPr>
          <w:rFonts w:cs="Times New Roman"/>
          <w:color w:val="000000"/>
          <w:sz w:val="22"/>
          <w:szCs w:val="22"/>
        </w:rPr>
        <w:t>_by=popularity.desc&amp;api_key=[YOUR API KEY]</w:t>
      </w:r>
    </w:p>
    <w:p w14:paraId="5D78CF1C" w14:textId="77777777" w:rsidR="00840EE1" w:rsidRDefault="00840EE1" w:rsidP="00840EE1">
      <w:pPr>
        <w:numPr>
          <w:ilvl w:val="0"/>
          <w:numId w:val="22"/>
        </w:numPr>
        <w:spacing w:before="100" w:beforeAutospacing="1" w:after="100" w:afterAutospacing="1"/>
        <w:ind w:left="0"/>
        <w:divId w:val="822509048"/>
        <w:rPr>
          <w:rFonts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 xml:space="preserve">You will extract the movie id from this request. You will need this in subsequent </w:t>
      </w:r>
      <w:proofErr w:type="spellStart"/>
      <w:r>
        <w:rPr>
          <w:rFonts w:cs="Times New Roman"/>
          <w:color w:val="000000"/>
          <w:sz w:val="22"/>
          <w:szCs w:val="22"/>
        </w:rPr>
        <w:t>reved</w:t>
      </w:r>
      <w:proofErr w:type="spellEnd"/>
      <w:r>
        <w:rPr>
          <w:rFonts w:cs="Times New Roman"/>
          <w:color w:val="000000"/>
          <w:sz w:val="22"/>
          <w:szCs w:val="22"/>
        </w:rPr>
        <w:t xml:space="preserve"> from </w:t>
      </w:r>
      <w:proofErr w:type="spellStart"/>
      <w:r>
        <w:rPr>
          <w:rFonts w:cs="Times New Roman"/>
          <w:color w:val="000000"/>
          <w:sz w:val="22"/>
          <w:szCs w:val="22"/>
        </w:rPr>
        <w:t>url</w:t>
      </w:r>
      <w:proofErr w:type="spellEnd"/>
      <w:r>
        <w:rPr>
          <w:rFonts w:cs="Times New Roman"/>
          <w:color w:val="000000"/>
          <w:sz w:val="22"/>
          <w:szCs w:val="22"/>
        </w:rPr>
        <w:t>=(</w:t>
      </w:r>
      <w:proofErr w:type="gramStart"/>
      <w:r>
        <w:rPr>
          <w:rFonts w:cs="Times New Roman"/>
          <w:color w:val="000000"/>
          <w:sz w:val="22"/>
          <w:szCs w:val="22"/>
        </w:rPr>
        <w:t>0097)https</w:t>
      </w:r>
      <w:proofErr w:type="gramEnd"/>
      <w:r>
        <w:rPr>
          <w:rFonts w:cs="Times New Roman"/>
          <w:color w:val="000000"/>
          <w:sz w:val="22"/>
          <w:szCs w:val="22"/>
        </w:rPr>
        <w:t xml:space="preserve">://docs.google.com/document/d/1ZlN1fUsCSKuInLECcJkslIqvpKlP7jWL2TP9m6UiA6I/pub?embedded=true --&gt; </w:t>
      </w:r>
    </w:p>
    <w:p w14:paraId="7EAE43E1" w14:textId="77777777"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14:paraId="7E6EFF5A" w14:textId="77777777" w:rsidR="00840EE1" w:rsidRDefault="00317D15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sz w:val="24"/>
          <w:lang w:eastAsia="ja-JP"/>
        </w:rPr>
      </w:pPr>
      <w:r>
        <w:rPr>
          <w:b w:val="0"/>
        </w:rPr>
        <w:fldChar w:fldCharType="begin"/>
      </w:r>
      <w:r w:rsidR="001C5100">
        <w:instrText xml:space="preserve"> TOC \o "1-3" \h \z \t "AxureHeading1,1,AxureHeading2,2,AxureHeading3,3,AxureHeading4,4" </w:instrText>
      </w:r>
      <w:r>
        <w:rPr>
          <w:b w:val="0"/>
        </w:rPr>
        <w:fldChar w:fldCharType="separate"/>
      </w:r>
      <w:r w:rsidR="00840EE1" w:rsidRPr="00F16E17">
        <w:rPr>
          <w:rFonts w:cs="Times New Roman"/>
          <w:noProof/>
        </w:rPr>
        <w:t>Stage 1:  Main Discovery Screen, A Details View, and Settings</w:t>
      </w:r>
      <w:r w:rsidR="00840EE1">
        <w:rPr>
          <w:noProof/>
        </w:rPr>
        <w:tab/>
      </w:r>
      <w:r w:rsidR="00840EE1">
        <w:rPr>
          <w:noProof/>
        </w:rPr>
        <w:fldChar w:fldCharType="begin"/>
      </w:r>
      <w:r w:rsidR="00840EE1">
        <w:rPr>
          <w:noProof/>
        </w:rPr>
        <w:instrText xml:space="preserve"> PAGEREF _Toc298860889 \h </w:instrText>
      </w:r>
      <w:r w:rsidR="00840EE1">
        <w:rPr>
          <w:noProof/>
        </w:rPr>
      </w:r>
      <w:r w:rsidR="00840EE1">
        <w:rPr>
          <w:noProof/>
        </w:rPr>
        <w:fldChar w:fldCharType="separate"/>
      </w:r>
      <w:r w:rsidR="00840EE1">
        <w:rPr>
          <w:noProof/>
        </w:rPr>
        <w:t>2</w:t>
      </w:r>
      <w:r w:rsidR="00840EE1">
        <w:rPr>
          <w:noProof/>
        </w:rPr>
        <w:fldChar w:fldCharType="end"/>
      </w:r>
    </w:p>
    <w:p w14:paraId="03472034" w14:textId="77777777" w:rsidR="00840EE1" w:rsidRDefault="00840EE1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F16E17">
        <w:rPr>
          <w:rFonts w:cs="Times New Roman"/>
          <w:noProof/>
        </w:rPr>
        <w:t>User Experience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AAB0BC8" w14:textId="77777777" w:rsidR="00840EE1" w:rsidRDefault="00840EE1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F16E17">
        <w:rPr>
          <w:rFonts w:cs="Times New Roman"/>
          <w:noProof/>
        </w:rPr>
        <w:t>Implementation Guidance - Stage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EEFEDE5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F16E17">
        <w:rPr>
          <w:rFonts w:cs="Times New Roman"/>
          <w:noProof/>
          <w:u w:val="single"/>
        </w:rPr>
        <w:t>Setup - Library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5864CCD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F16E17">
        <w:rPr>
          <w:rFonts w:cs="Times New Roman"/>
          <w:noProof/>
          <w:color w:val="000000"/>
        </w:rPr>
        <w:t>A note on resolving poster paths with themoviedb.org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3D0973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F16E17">
        <w:rPr>
          <w:rFonts w:cs="Times New Roman"/>
          <w:noProof/>
          <w:u w:val="single"/>
        </w:rPr>
        <w:t>Stage 1 - API Hints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CA0445D" w14:textId="77777777" w:rsidR="00840EE1" w:rsidRDefault="00840EE1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Popular Movies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B6B777B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1.1.1.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D37F66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1.1.2. Widget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0CB6476" w14:textId="77777777" w:rsidR="00840EE1" w:rsidRDefault="00840EE1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1.2. Movie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D9FF2C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1.2.1.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71F2202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1.2.2. Widget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689D90" w14:textId="77777777" w:rsidR="00840EE1" w:rsidRDefault="00840EE1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1.3. Favorites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8717A4D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1.3.1.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46D9F69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1.3.2. Widget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8944E8" w14:textId="77777777" w:rsidR="00840EE1" w:rsidRDefault="00840EE1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1.4.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9252FE0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1.4.1.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2AA9C0A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1.4.2. Widget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630E22E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1.4.3. SortBy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C61E18A" w14:textId="77777777" w:rsidR="00840EE1" w:rsidRDefault="00840EE1">
      <w:pPr>
        <w:pStyle w:val="TOC4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1.4.3.1. State1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2167261" w14:textId="77777777" w:rsidR="00840EE1" w:rsidRDefault="00840EE1">
      <w:pPr>
        <w:pStyle w:val="TOC4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1.4.3.2.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22EC7D5" w14:textId="77777777" w:rsidR="00840EE1" w:rsidRDefault="00840EE1">
      <w:pPr>
        <w:pStyle w:val="TOC4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1.4.3.3. Widget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7B512FE" w14:textId="77777777" w:rsidR="00840EE1" w:rsidRDefault="00840EE1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sz w:val="24"/>
          <w:lang w:eastAsia="ja-JP"/>
        </w:rPr>
      </w:pPr>
      <w:r>
        <w:rPr>
          <w:noProof/>
        </w:rPr>
        <w:t>2. Masters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8A6613C" w14:textId="77777777" w:rsidR="00840EE1" w:rsidRDefault="00840EE1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2.1. Master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1ECEECC" w14:textId="77777777" w:rsidR="00840EE1" w:rsidRDefault="00840EE1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2.2. AndroidHeader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991E432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2.2.1.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CEC3512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2.2.2. Widget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CBCC462" w14:textId="77777777" w:rsidR="00840EE1" w:rsidRDefault="00840EE1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2.3. SettingButton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0C6E36D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2.3.1.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0FC84F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2.3.2. Widget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D842DFB" w14:textId="77777777" w:rsidR="00840EE1" w:rsidRDefault="00840EE1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lastRenderedPageBreak/>
        <w:t>2.3.3. Unnamed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2E4C144" w14:textId="77777777" w:rsidR="00840EE1" w:rsidRDefault="00840EE1">
      <w:pPr>
        <w:pStyle w:val="TOC4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2.3.3.1. State1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CD70154" w14:textId="77777777" w:rsidR="00840EE1" w:rsidRDefault="00840EE1">
      <w:pPr>
        <w:pStyle w:val="TOC4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2.3.3.2.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F5AD320" w14:textId="77777777" w:rsidR="00840EE1" w:rsidRDefault="00840EE1">
      <w:pPr>
        <w:pStyle w:val="TOC4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2.3.3.3. Widget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_Toc298860922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A6243C5" w14:textId="77777777" w:rsidR="00634D62" w:rsidRDefault="00317D15" w:rsidP="001C5100">
      <w:pPr>
        <w:rPr>
          <w:b/>
        </w:rPr>
      </w:pPr>
      <w:r>
        <w:rPr>
          <w:b/>
        </w:rPr>
        <w:fldChar w:fldCharType="end"/>
      </w:r>
    </w:p>
    <w:p w14:paraId="26CED1E8" w14:textId="77777777" w:rsidR="00B64D1F" w:rsidRDefault="00B64D1F">
      <w:pPr>
        <w:sectPr w:rsidR="00B64D1F" w:rsidSect="004F3FB3">
          <w:headerReference w:type="default" r:id="rId37"/>
          <w:footerReference w:type="default" r:id="rId38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67577623" w14:textId="77777777" w:rsidR="00B64D1F" w:rsidRDefault="00840EE1" w:rsidP="00840EE1">
      <w:pPr>
        <w:pStyle w:val="AxureHeading2"/>
        <w:keepNext/>
        <w:numPr>
          <w:ilvl w:val="0"/>
          <w:numId w:val="0"/>
        </w:numPr>
      </w:pPr>
      <w:bookmarkStart w:id="17" w:name="_Toc298860895"/>
      <w:r>
        <w:lastRenderedPageBreak/>
        <w:t>Popular Movies</w:t>
      </w:r>
      <w:bookmarkEnd w:id="17"/>
    </w:p>
    <w:p w14:paraId="215C1A26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6563D9D3" w14:textId="77777777" w:rsidR="00B64D1F" w:rsidRDefault="00840EE1">
      <w:r>
        <w:lastRenderedPageBreak/>
        <w:t>This page will need to be passed a settings variable to vary the display order</w:t>
      </w:r>
    </w:p>
    <w:p w14:paraId="42A8726E" w14:textId="77777777" w:rsidR="00B64D1F" w:rsidRDefault="00840EE1">
      <w:r>
        <w:t>-May also be required for the Favorites setting</w:t>
      </w:r>
    </w:p>
    <w:p w14:paraId="533ACCB0" w14:textId="77777777" w:rsidR="00B64D1F" w:rsidRDefault="00840EE1">
      <w:r>
        <w:t>-Pull in database information instead of URI information</w:t>
      </w:r>
    </w:p>
    <w:p w14:paraId="11CB56E7" w14:textId="77777777" w:rsidR="00B64D1F" w:rsidRDefault="00840EE1">
      <w:pPr>
        <w:pStyle w:val="AxureHeading3"/>
        <w:keepNext/>
      </w:pPr>
      <w:bookmarkStart w:id="18" w:name="_Toc298860896"/>
      <w:r>
        <w:lastRenderedPageBreak/>
        <w:t>User Interface</w:t>
      </w:r>
      <w:bookmarkEnd w:id="18"/>
    </w:p>
    <w:p w14:paraId="40D1A306" w14:textId="77777777" w:rsidR="00B64D1F" w:rsidRDefault="00840EE1">
      <w:pPr>
        <w:pStyle w:val="AxureHeadingBasic"/>
        <w:keepNext/>
      </w:pPr>
      <w:r>
        <w:t>Portrait Phone</w:t>
      </w:r>
    </w:p>
    <w:p w14:paraId="4568057B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01AF7054" wp14:editId="42750994">
            <wp:extent cx="1933575" cy="7315200"/>
            <wp:effectExtent l="6350" t="6350" r="6350" b="635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3152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2A71387" w14:textId="77777777" w:rsidR="00B64D1F" w:rsidRDefault="00840EE1">
      <w:pPr>
        <w:pStyle w:val="AxureHeadingBasic"/>
        <w:keepNext/>
      </w:pPr>
      <w:r>
        <w:lastRenderedPageBreak/>
        <w:t>Landscape Tablet</w:t>
      </w:r>
    </w:p>
    <w:p w14:paraId="1EA505B3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1EFD3C0D" wp14:editId="73F57B90">
            <wp:extent cx="3429000" cy="4019550"/>
            <wp:effectExtent l="6350" t="6350" r="6350" b="635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195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BD86DD5" w14:textId="77777777" w:rsidR="00B64D1F" w:rsidRDefault="00840EE1">
      <w:pPr>
        <w:pStyle w:val="AxureHeading3"/>
        <w:keepNext/>
      </w:pPr>
      <w:r>
        <w:br w:type="column"/>
      </w:r>
      <w:bookmarkStart w:id="19" w:name="_Toc298860897"/>
      <w:r>
        <w:lastRenderedPageBreak/>
        <w:t>Widget Table</w:t>
      </w:r>
      <w:bookmarkEnd w:id="19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571"/>
        <w:gridCol w:w="1823"/>
        <w:gridCol w:w="1654"/>
      </w:tblGrid>
      <w:tr w:rsidR="00840EE1" w14:paraId="14E5FF72" w14:textId="77777777" w:rsidTr="00B64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8FA5AFE" w14:textId="77777777" w:rsidR="00B64D1F" w:rsidRDefault="00840EE1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3781C194" w14:textId="77777777" w:rsidR="00B64D1F" w:rsidRDefault="00840EE1">
            <w:pPr>
              <w:pStyle w:val="AxureTableHeaderText"/>
            </w:pPr>
            <w:r>
              <w:t>Name</w:t>
            </w:r>
          </w:p>
        </w:tc>
        <w:tc>
          <w:tcPr>
            <w:tcW w:w="0" w:type="auto"/>
          </w:tcPr>
          <w:p w14:paraId="07EC159F" w14:textId="77777777" w:rsidR="00B64D1F" w:rsidRDefault="00840EE1">
            <w:pPr>
              <w:pStyle w:val="AxureTableHeaderText"/>
            </w:pPr>
            <w:r>
              <w:t>Interactions</w:t>
            </w:r>
          </w:p>
        </w:tc>
        <w:tc>
          <w:tcPr>
            <w:tcW w:w="0" w:type="auto"/>
          </w:tcPr>
          <w:p w14:paraId="070639D9" w14:textId="77777777" w:rsidR="00B64D1F" w:rsidRDefault="00840EE1">
            <w:pPr>
              <w:pStyle w:val="AxureTableHeaderText"/>
            </w:pPr>
            <w:r>
              <w:t>Note</w:t>
            </w:r>
          </w:p>
        </w:tc>
      </w:tr>
      <w:tr w:rsidR="00840EE1" w14:paraId="5BDBEA80" w14:textId="77777777" w:rsidTr="00B64D1F">
        <w:tc>
          <w:tcPr>
            <w:tcW w:w="0" w:type="auto"/>
          </w:tcPr>
          <w:p w14:paraId="56856213" w14:textId="77777777" w:rsidR="00B64D1F" w:rsidRDefault="00840EE1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56104C71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4A516736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imageClick:</w:t>
            </w:r>
            <w:r>
              <w:br/>
              <w:t xml:space="preserve">    Open Movie Details in Current Window</w:t>
            </w:r>
          </w:p>
        </w:tc>
        <w:tc>
          <w:tcPr>
            <w:tcW w:w="0" w:type="auto"/>
          </w:tcPr>
          <w:p w14:paraId="2FF16C7E" w14:textId="77777777" w:rsidR="00B64D1F" w:rsidRDefault="00B64D1F">
            <w:pPr>
              <w:pStyle w:val="AxureTableNormalText"/>
            </w:pPr>
          </w:p>
        </w:tc>
      </w:tr>
      <w:tr w:rsidR="00840EE1" w14:paraId="1DA5C0BA" w14:textId="77777777" w:rsidTr="00B64D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1EC00A57" w14:textId="77777777" w:rsidR="00B64D1F" w:rsidRDefault="00840EE1">
            <w:pPr>
              <w:pStyle w:val="AxureTableNormalText"/>
            </w:pPr>
            <w:r>
              <w:lastRenderedPageBreak/>
              <w:t>2</w:t>
            </w:r>
          </w:p>
        </w:tc>
        <w:tc>
          <w:tcPr>
            <w:tcW w:w="0" w:type="auto"/>
          </w:tcPr>
          <w:p w14:paraId="48597D47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2C27E62F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11B6674D" w14:textId="77777777" w:rsidR="00B64D1F" w:rsidRDefault="00840EE1">
            <w:pPr>
              <w:pStyle w:val="AxureTableNormalText"/>
            </w:pPr>
            <w:r>
              <w:t>Most likely will just launch an implicit intent</w:t>
            </w:r>
          </w:p>
        </w:tc>
      </w:tr>
      <w:tr w:rsidR="00840EE1" w14:paraId="384A730C" w14:textId="77777777" w:rsidTr="00B64D1F">
        <w:tc>
          <w:tcPr>
            <w:tcW w:w="0" w:type="auto"/>
          </w:tcPr>
          <w:p w14:paraId="7ADF6B8B" w14:textId="77777777" w:rsidR="00B64D1F" w:rsidRDefault="00840EE1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682DBABD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3D61DF9E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Open Toast in Popup Window</w:t>
            </w:r>
          </w:p>
        </w:tc>
        <w:tc>
          <w:tcPr>
            <w:tcW w:w="0" w:type="auto"/>
          </w:tcPr>
          <w:p w14:paraId="6ECC8D02" w14:textId="77777777" w:rsidR="00B64D1F" w:rsidRDefault="00B64D1F">
            <w:pPr>
              <w:pStyle w:val="AxureTableNormalText"/>
            </w:pPr>
          </w:p>
        </w:tc>
      </w:tr>
    </w:tbl>
    <w:p w14:paraId="1B2C6DCD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127D0E2B" w14:textId="77777777" w:rsidR="00B64D1F" w:rsidRDefault="00840EE1">
      <w:pPr>
        <w:pStyle w:val="AxureHeading2"/>
        <w:keepNext/>
      </w:pPr>
      <w:r>
        <w:lastRenderedPageBreak/>
        <w:br w:type="page"/>
      </w:r>
      <w:bookmarkStart w:id="20" w:name="_Toc298860898"/>
      <w:r>
        <w:lastRenderedPageBreak/>
        <w:t>Movie Details</w:t>
      </w:r>
      <w:bookmarkEnd w:id="20"/>
    </w:p>
    <w:p w14:paraId="6295400A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12C6B739" w14:textId="77777777" w:rsidR="00B64D1F" w:rsidRDefault="00840EE1">
      <w:r>
        <w:lastRenderedPageBreak/>
        <w:t>OnPageLoad:</w:t>
      </w:r>
      <w:r>
        <w:br/>
        <w:t xml:space="preserve">  Case 1</w:t>
      </w:r>
      <w:r>
        <w:br/>
        <w:t xml:space="preserve"> (If current adaptive view equals Landscape Tablet):</w:t>
      </w:r>
      <w:r>
        <w:br/>
        <w:t xml:space="preserve">    Open Popular Movies in Current Window</w:t>
      </w:r>
    </w:p>
    <w:p w14:paraId="6C6FB549" w14:textId="77777777" w:rsidR="00B64D1F" w:rsidRDefault="00840EE1">
      <w:pPr>
        <w:pStyle w:val="AxureHeading3"/>
        <w:keepNext/>
      </w:pPr>
      <w:bookmarkStart w:id="21" w:name="_Toc298860899"/>
      <w:r>
        <w:lastRenderedPageBreak/>
        <w:t>User Interface</w:t>
      </w:r>
      <w:bookmarkEnd w:id="21"/>
    </w:p>
    <w:p w14:paraId="148A9879" w14:textId="77777777" w:rsidR="00B64D1F" w:rsidRDefault="00840EE1">
      <w:pPr>
        <w:pStyle w:val="AxureHeadingBasic"/>
        <w:keepNext/>
      </w:pPr>
      <w:r>
        <w:t>Portrait Phone</w:t>
      </w:r>
    </w:p>
    <w:p w14:paraId="2408239D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2B923009" wp14:editId="22499254">
            <wp:extent cx="2381250" cy="7315200"/>
            <wp:effectExtent l="6350" t="6350" r="6350" b="635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3152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674B06B7" w14:textId="77777777" w:rsidR="00B64D1F" w:rsidRDefault="00840EE1">
      <w:pPr>
        <w:pStyle w:val="AxureHeadingBasic"/>
        <w:keepNext/>
      </w:pPr>
      <w:r>
        <w:lastRenderedPageBreak/>
        <w:t>Landscape Tablet</w:t>
      </w:r>
    </w:p>
    <w:p w14:paraId="444D7BAA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7B7F57CF" wp14:editId="5F58A259">
            <wp:extent cx="3429000" cy="3257550"/>
            <wp:effectExtent l="6350" t="6350" r="6350" b="635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575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6B8DF2C9" w14:textId="77777777" w:rsidR="00B64D1F" w:rsidRDefault="00840EE1">
      <w:pPr>
        <w:pStyle w:val="AxureHeading3"/>
        <w:keepNext/>
      </w:pPr>
      <w:r>
        <w:br w:type="column"/>
      </w:r>
      <w:bookmarkStart w:id="22" w:name="_Toc298860900"/>
      <w:r>
        <w:lastRenderedPageBreak/>
        <w:t>Widget Table</w:t>
      </w:r>
      <w:bookmarkEnd w:id="22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571"/>
        <w:gridCol w:w="2065"/>
        <w:gridCol w:w="1412"/>
      </w:tblGrid>
      <w:tr w:rsidR="00B64D1F" w14:paraId="2DBDE3AB" w14:textId="77777777" w:rsidTr="00B64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FA7F48B" w14:textId="77777777" w:rsidR="00B64D1F" w:rsidRDefault="00840EE1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295D4526" w14:textId="77777777" w:rsidR="00B64D1F" w:rsidRDefault="00840EE1">
            <w:pPr>
              <w:pStyle w:val="AxureTableHeaderText"/>
            </w:pPr>
            <w:r>
              <w:t>Name</w:t>
            </w:r>
          </w:p>
        </w:tc>
        <w:tc>
          <w:tcPr>
            <w:tcW w:w="0" w:type="auto"/>
          </w:tcPr>
          <w:p w14:paraId="7A3295AC" w14:textId="77777777" w:rsidR="00B64D1F" w:rsidRDefault="00840EE1">
            <w:pPr>
              <w:pStyle w:val="AxureTableHeaderText"/>
            </w:pPr>
            <w:r>
              <w:t>Interactions</w:t>
            </w:r>
          </w:p>
        </w:tc>
        <w:tc>
          <w:tcPr>
            <w:tcW w:w="0" w:type="auto"/>
          </w:tcPr>
          <w:p w14:paraId="01A4E3A5" w14:textId="77777777" w:rsidR="00B64D1F" w:rsidRDefault="00840EE1">
            <w:pPr>
              <w:pStyle w:val="AxureTableHeaderText"/>
            </w:pPr>
            <w:r>
              <w:t>Note</w:t>
            </w:r>
          </w:p>
        </w:tc>
      </w:tr>
      <w:tr w:rsidR="00B64D1F" w14:paraId="3307AF12" w14:textId="77777777" w:rsidTr="00B64D1F">
        <w:tc>
          <w:tcPr>
            <w:tcW w:w="0" w:type="auto"/>
          </w:tcPr>
          <w:p w14:paraId="68D3EFD6" w14:textId="77777777" w:rsidR="00B64D1F" w:rsidRDefault="00840EE1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25A4CC7B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3E4563D9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07145B85" w14:textId="77777777" w:rsidR="00B64D1F" w:rsidRDefault="00840EE1">
            <w:pPr>
              <w:pStyle w:val="AxureTableNormalText"/>
            </w:pPr>
            <w:r>
              <w:t>Most likely will just launch an implicit intent</w:t>
            </w:r>
          </w:p>
        </w:tc>
      </w:tr>
      <w:tr w:rsidR="00B64D1F" w14:paraId="7519B216" w14:textId="77777777" w:rsidTr="00B64D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48D41064" w14:textId="77777777" w:rsidR="00B64D1F" w:rsidRDefault="00840EE1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0A85B7C7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46E812E7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Scroll to ReviewsHeader (y only) swing 500ms</w:t>
            </w:r>
            <w:r>
              <w:br/>
              <w:t xml:space="preserve">    Toggle ReviewsHighlight fade 1000 ms</w:t>
            </w:r>
            <w:r>
              <w:br/>
              <w:t xml:space="preserve">    Wait 1000 ms</w:t>
            </w:r>
            <w:r>
              <w:br/>
            </w:r>
            <w:r>
              <w:t xml:space="preserve">    Toggle ReviewsHighlight fade 1000 ms</w:t>
            </w:r>
          </w:p>
        </w:tc>
        <w:tc>
          <w:tcPr>
            <w:tcW w:w="0" w:type="auto"/>
          </w:tcPr>
          <w:p w14:paraId="5029F7F1" w14:textId="77777777" w:rsidR="00B64D1F" w:rsidRDefault="00B64D1F">
            <w:pPr>
              <w:pStyle w:val="AxureTableNormalText"/>
            </w:pPr>
          </w:p>
        </w:tc>
      </w:tr>
      <w:tr w:rsidR="00B64D1F" w14:paraId="1C658A41" w14:textId="77777777" w:rsidTr="00B64D1F">
        <w:tc>
          <w:tcPr>
            <w:tcW w:w="0" w:type="auto"/>
          </w:tcPr>
          <w:p w14:paraId="75D1F884" w14:textId="77777777" w:rsidR="00B64D1F" w:rsidRDefault="00840EE1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1337C9FB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5E4C568F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Open Toast in Popup Window</w:t>
            </w:r>
          </w:p>
        </w:tc>
        <w:tc>
          <w:tcPr>
            <w:tcW w:w="0" w:type="auto"/>
          </w:tcPr>
          <w:p w14:paraId="31A18484" w14:textId="77777777" w:rsidR="00B64D1F" w:rsidRDefault="00B64D1F">
            <w:pPr>
              <w:pStyle w:val="AxureTableNormalText"/>
            </w:pPr>
          </w:p>
        </w:tc>
      </w:tr>
    </w:tbl>
    <w:p w14:paraId="7E75B255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0447551A" w14:textId="77777777" w:rsidR="00B64D1F" w:rsidRDefault="00840EE1">
      <w:pPr>
        <w:pStyle w:val="AxureHeading2"/>
        <w:keepNext/>
      </w:pPr>
      <w:r>
        <w:lastRenderedPageBreak/>
        <w:br w:type="page"/>
      </w:r>
      <w:bookmarkStart w:id="23" w:name="_Toc298860901"/>
      <w:r>
        <w:lastRenderedPageBreak/>
        <w:t>Favorites</w:t>
      </w:r>
      <w:bookmarkEnd w:id="23"/>
    </w:p>
    <w:p w14:paraId="3F98816A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58A99779" w14:textId="77777777" w:rsidR="00B64D1F" w:rsidRDefault="00840EE1">
      <w:pPr>
        <w:pStyle w:val="AxureHeading3"/>
        <w:keepNext/>
      </w:pPr>
      <w:bookmarkStart w:id="24" w:name="_Toc298860902"/>
      <w:r>
        <w:lastRenderedPageBreak/>
        <w:t>User Interface</w:t>
      </w:r>
      <w:bookmarkEnd w:id="24"/>
    </w:p>
    <w:p w14:paraId="7D24E03C" w14:textId="77777777" w:rsidR="00B64D1F" w:rsidRDefault="00840EE1">
      <w:pPr>
        <w:pStyle w:val="AxureHeadingBasic"/>
        <w:keepNext/>
      </w:pPr>
      <w:r>
        <w:t>Portrait Phone</w:t>
      </w:r>
    </w:p>
    <w:p w14:paraId="0ABB517D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66591DCD" wp14:editId="03D929C7">
            <wp:extent cx="3048000" cy="4953000"/>
            <wp:effectExtent l="6350" t="6350" r="6350" b="635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9530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F31ED45" w14:textId="77777777" w:rsidR="00B64D1F" w:rsidRDefault="00840EE1">
      <w:pPr>
        <w:pStyle w:val="AxureHeadingBasic"/>
        <w:keepNext/>
      </w:pPr>
      <w:r>
        <w:t>Landscape Tablet</w:t>
      </w:r>
    </w:p>
    <w:p w14:paraId="49684722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3D2464C6" wp14:editId="383AE396">
            <wp:extent cx="3429000" cy="1724025"/>
            <wp:effectExtent l="6350" t="6350" r="6350" b="635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2402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07DBFBD" w14:textId="77777777" w:rsidR="00B64D1F" w:rsidRDefault="00840EE1">
      <w:pPr>
        <w:pStyle w:val="AxureHeading3"/>
        <w:keepNext/>
      </w:pPr>
      <w:r>
        <w:br w:type="column"/>
      </w:r>
      <w:bookmarkStart w:id="25" w:name="_Toc298860903"/>
      <w:r>
        <w:lastRenderedPageBreak/>
        <w:t>Widget Table</w:t>
      </w:r>
      <w:bookmarkEnd w:id="25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3079"/>
      </w:tblGrid>
      <w:tr w:rsidR="00B64D1F" w14:paraId="7FF5DC73" w14:textId="77777777" w:rsidTr="00B64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3318E14" w14:textId="77777777" w:rsidR="00B64D1F" w:rsidRDefault="00840EE1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0F2455A2" w14:textId="77777777" w:rsidR="00B64D1F" w:rsidRDefault="00840EE1">
            <w:pPr>
              <w:pStyle w:val="AxureTableHeaderText"/>
            </w:pPr>
            <w:r>
              <w:t>Interactions</w:t>
            </w:r>
          </w:p>
        </w:tc>
      </w:tr>
      <w:tr w:rsidR="00B64D1F" w14:paraId="510BB727" w14:textId="77777777" w:rsidTr="00B64D1F">
        <w:tc>
          <w:tcPr>
            <w:tcW w:w="0" w:type="auto"/>
          </w:tcPr>
          <w:p w14:paraId="16171540" w14:textId="77777777" w:rsidR="00B64D1F" w:rsidRDefault="00840EE1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0E96FA44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</w:r>
            <w:r>
              <w:t xml:space="preserve">  imageClick:</w:t>
            </w:r>
            <w:r>
              <w:br/>
              <w:t xml:space="preserve">    Open Movie Details in Current Window</w:t>
            </w:r>
          </w:p>
        </w:tc>
      </w:tr>
    </w:tbl>
    <w:p w14:paraId="497E32B4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096BED93" w14:textId="77777777" w:rsidR="00B64D1F" w:rsidRDefault="00840EE1">
      <w:pPr>
        <w:pStyle w:val="AxureHeading2"/>
        <w:keepNext/>
      </w:pPr>
      <w:r>
        <w:lastRenderedPageBreak/>
        <w:br w:type="page"/>
      </w:r>
      <w:bookmarkStart w:id="26" w:name="_Toc298860904"/>
      <w:r>
        <w:lastRenderedPageBreak/>
        <w:t>Settings</w:t>
      </w:r>
      <w:bookmarkEnd w:id="26"/>
    </w:p>
    <w:p w14:paraId="0C85CD23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041B7C0E" w14:textId="77777777" w:rsidR="00B64D1F" w:rsidRDefault="00840EE1">
      <w:r>
        <w:lastRenderedPageBreak/>
        <w:t>OnPageLoad:</w:t>
      </w:r>
      <w:r>
        <w:br/>
        <w:t xml:space="preserve">  Case 1:</w:t>
      </w:r>
      <w:r>
        <w:br/>
        <w:t xml:space="preserve">    Set text on SortVar equal to "[[SortSetting]]"</w:t>
      </w:r>
    </w:p>
    <w:p w14:paraId="2D72CB60" w14:textId="77777777" w:rsidR="00B64D1F" w:rsidRDefault="00840EE1">
      <w:pPr>
        <w:pStyle w:val="AxureHeading3"/>
        <w:keepNext/>
      </w:pPr>
      <w:bookmarkStart w:id="27" w:name="_Toc298860905"/>
      <w:r>
        <w:t>User Interface</w:t>
      </w:r>
      <w:bookmarkEnd w:id="27"/>
    </w:p>
    <w:p w14:paraId="27F0F4BF" w14:textId="77777777" w:rsidR="00B64D1F" w:rsidRDefault="00840EE1">
      <w:pPr>
        <w:pStyle w:val="AxureHeadingBasic"/>
        <w:keepNext/>
      </w:pPr>
      <w:r>
        <w:t>Portrait Phone</w:t>
      </w:r>
    </w:p>
    <w:p w14:paraId="61EA192E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4639BB4C" wp14:editId="2FD3293A">
            <wp:extent cx="3133725" cy="3048000"/>
            <wp:effectExtent l="6350" t="6350" r="6350" b="635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480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6CD4D2B9" w14:textId="77777777" w:rsidR="00B64D1F" w:rsidRDefault="00840EE1">
      <w:pPr>
        <w:pStyle w:val="AxureHeadingBasic"/>
        <w:keepNext/>
      </w:pPr>
      <w:r>
        <w:t>Landscape Tablet</w:t>
      </w:r>
    </w:p>
    <w:p w14:paraId="3BA4FB51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52E16F02" wp14:editId="2D6C90DF">
            <wp:extent cx="3429000" cy="1057275"/>
            <wp:effectExtent l="6350" t="6350" r="6350" b="635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572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34A32DC" w14:textId="77777777" w:rsidR="00B64D1F" w:rsidRDefault="00840EE1">
      <w:pPr>
        <w:pStyle w:val="AxureHeading3"/>
        <w:keepNext/>
      </w:pPr>
      <w:r>
        <w:br w:type="column"/>
      </w:r>
      <w:bookmarkStart w:id="28" w:name="_Toc298860906"/>
      <w:r>
        <w:lastRenderedPageBreak/>
        <w:t>Widget Table</w:t>
      </w:r>
      <w:bookmarkEnd w:id="28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571"/>
        <w:gridCol w:w="1336"/>
      </w:tblGrid>
      <w:tr w:rsidR="00B64D1F" w14:paraId="397BD6B0" w14:textId="77777777" w:rsidTr="00B64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08DF2FF" w14:textId="77777777" w:rsidR="00B64D1F" w:rsidRDefault="00840EE1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30AFE8A5" w14:textId="77777777" w:rsidR="00B64D1F" w:rsidRDefault="00840EE1">
            <w:pPr>
              <w:pStyle w:val="AxureTableHeaderText"/>
            </w:pPr>
            <w:r>
              <w:t>Name</w:t>
            </w:r>
          </w:p>
        </w:tc>
        <w:tc>
          <w:tcPr>
            <w:tcW w:w="0" w:type="auto"/>
          </w:tcPr>
          <w:p w14:paraId="677CCAC5" w14:textId="77777777" w:rsidR="00B64D1F" w:rsidRDefault="00840EE1">
            <w:pPr>
              <w:pStyle w:val="AxureTableHeaderText"/>
            </w:pPr>
            <w:r>
              <w:t>Interactions</w:t>
            </w:r>
          </w:p>
        </w:tc>
      </w:tr>
      <w:tr w:rsidR="00B64D1F" w14:paraId="549CF966" w14:textId="77777777" w:rsidTr="00B64D1F">
        <w:tc>
          <w:tcPr>
            <w:tcW w:w="0" w:type="auto"/>
          </w:tcPr>
          <w:p w14:paraId="5EE7DFB9" w14:textId="77777777" w:rsidR="00B64D1F" w:rsidRDefault="00840EE1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007EA87C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16123C38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Toggle SortBy</w:t>
            </w:r>
          </w:p>
        </w:tc>
      </w:tr>
    </w:tbl>
    <w:p w14:paraId="2518A738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3DD3D361" w14:textId="77777777" w:rsidR="00B64D1F" w:rsidRDefault="00840EE1">
      <w:r>
        <w:lastRenderedPageBreak/>
        <w:br w:type="page"/>
      </w:r>
    </w:p>
    <w:p w14:paraId="02610762" w14:textId="77777777" w:rsidR="00B64D1F" w:rsidRDefault="00840EE1">
      <w:pPr>
        <w:pStyle w:val="AxureHeading3"/>
        <w:keepNext/>
      </w:pPr>
      <w:bookmarkStart w:id="29" w:name="_Toc298860907"/>
      <w:r>
        <w:lastRenderedPageBreak/>
        <w:t>SortBy</w:t>
      </w:r>
      <w:bookmarkEnd w:id="29"/>
    </w:p>
    <w:p w14:paraId="5F64F797" w14:textId="77777777" w:rsidR="00B64D1F" w:rsidRDefault="00840EE1">
      <w:pPr>
        <w:pStyle w:val="AxureHeading4"/>
        <w:keepNext/>
      </w:pPr>
      <w:bookmarkStart w:id="30" w:name="_Toc298860908"/>
      <w:r>
        <w:t>State1</w:t>
      </w:r>
      <w:bookmarkEnd w:id="30"/>
    </w:p>
    <w:p w14:paraId="3F7B5684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79B2DDB1" w14:textId="77777777" w:rsidR="00B64D1F" w:rsidRDefault="00840EE1">
      <w:pPr>
        <w:pStyle w:val="AxureHeading4"/>
        <w:keepNext/>
      </w:pPr>
      <w:bookmarkStart w:id="31" w:name="_Toc298860909"/>
      <w:r>
        <w:lastRenderedPageBreak/>
        <w:t>User Interface</w:t>
      </w:r>
      <w:bookmarkEnd w:id="31"/>
    </w:p>
    <w:p w14:paraId="5DEFC40A" w14:textId="77777777" w:rsidR="00B64D1F" w:rsidRDefault="00840EE1">
      <w:pPr>
        <w:pStyle w:val="AxureHeadingBasic"/>
        <w:keepNext/>
      </w:pPr>
      <w:r>
        <w:t>Portrait Phone, Landscape Tablet</w:t>
      </w:r>
    </w:p>
    <w:p w14:paraId="52408D79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38FE7921" wp14:editId="1579B0B8">
            <wp:extent cx="2657475" cy="1905000"/>
            <wp:effectExtent l="6350" t="6350" r="6350" b="635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050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1802CA2" w14:textId="77777777" w:rsidR="00B64D1F" w:rsidRDefault="00840EE1">
      <w:pPr>
        <w:pStyle w:val="AxureHeading4"/>
        <w:keepNext/>
      </w:pPr>
      <w:r>
        <w:br w:type="column"/>
      </w:r>
      <w:bookmarkStart w:id="32" w:name="_Toc298860910"/>
      <w:r>
        <w:lastRenderedPageBreak/>
        <w:t>Widget Table</w:t>
      </w:r>
      <w:bookmarkEnd w:id="32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643"/>
        <w:gridCol w:w="3405"/>
      </w:tblGrid>
      <w:tr w:rsidR="00B64D1F" w14:paraId="4C41CA06" w14:textId="77777777" w:rsidTr="00B64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D3CF5E0" w14:textId="77777777" w:rsidR="00B64D1F" w:rsidRDefault="00840EE1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26B186F7" w14:textId="77777777" w:rsidR="00B64D1F" w:rsidRDefault="00840EE1">
            <w:pPr>
              <w:pStyle w:val="AxureTableHeaderText"/>
            </w:pPr>
            <w:r>
              <w:t>Name</w:t>
            </w:r>
          </w:p>
        </w:tc>
        <w:tc>
          <w:tcPr>
            <w:tcW w:w="0" w:type="auto"/>
          </w:tcPr>
          <w:p w14:paraId="03937D7D" w14:textId="77777777" w:rsidR="00B64D1F" w:rsidRDefault="00840EE1">
            <w:pPr>
              <w:pStyle w:val="AxureTableHeaderText"/>
            </w:pPr>
            <w:r>
              <w:t>Interactions</w:t>
            </w:r>
          </w:p>
        </w:tc>
      </w:tr>
      <w:tr w:rsidR="00B64D1F" w14:paraId="4B9640C2" w14:textId="77777777" w:rsidTr="00B64D1F">
        <w:tc>
          <w:tcPr>
            <w:tcW w:w="0" w:type="auto"/>
          </w:tcPr>
          <w:p w14:paraId="12F02911" w14:textId="77777777" w:rsidR="00B64D1F" w:rsidRDefault="00840EE1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22641F55" w14:textId="77777777" w:rsidR="00B64D1F" w:rsidRDefault="00B64D1F">
            <w:pPr>
              <w:pStyle w:val="AxureTableNormalText"/>
            </w:pPr>
          </w:p>
        </w:tc>
        <w:tc>
          <w:tcPr>
            <w:tcW w:w="0" w:type="auto"/>
          </w:tcPr>
          <w:p w14:paraId="7612D585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Toggle SortBy</w:t>
            </w:r>
          </w:p>
        </w:tc>
      </w:tr>
      <w:tr w:rsidR="00B64D1F" w14:paraId="67FCA1FE" w14:textId="77777777" w:rsidTr="00B64D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5E3F2C9D" w14:textId="77777777" w:rsidR="00B64D1F" w:rsidRDefault="00840EE1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389F7095" w14:textId="77777777" w:rsidR="00B64D1F" w:rsidRDefault="00840EE1">
            <w:pPr>
              <w:pStyle w:val="AxureTableNormalText"/>
            </w:pPr>
            <w:r>
              <w:t>Submit</w:t>
            </w:r>
          </w:p>
        </w:tc>
        <w:tc>
          <w:tcPr>
            <w:tcW w:w="0" w:type="auto"/>
          </w:tcPr>
          <w:p w14:paraId="57AECD08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Set value of SortSetting equal to selected option of SortDrop</w:t>
            </w:r>
            <w:r>
              <w:br/>
              <w:t xml:space="preserve">    Toggle SortBy</w:t>
            </w:r>
            <w:r>
              <w:br/>
              <w:t xml:space="preserve">    Set text on SortVar equal to "[[SortSetting]]"</w:t>
            </w:r>
          </w:p>
        </w:tc>
      </w:tr>
    </w:tbl>
    <w:p w14:paraId="61DF714D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540A839E" w14:textId="77777777" w:rsidR="00B64D1F" w:rsidRDefault="00840EE1">
      <w:r>
        <w:lastRenderedPageBreak/>
        <w:br w:type="page"/>
      </w:r>
    </w:p>
    <w:p w14:paraId="32682CC6" w14:textId="77777777" w:rsidR="00B64D1F" w:rsidRDefault="00840EE1">
      <w:pPr>
        <w:pStyle w:val="AxureHeading1"/>
        <w:keepNext/>
      </w:pPr>
      <w:bookmarkStart w:id="33" w:name="_Toc298860911"/>
      <w:r>
        <w:lastRenderedPageBreak/>
        <w:t>Masters</w:t>
      </w:r>
      <w:bookmarkEnd w:id="33"/>
    </w:p>
    <w:p w14:paraId="618A82BE" w14:textId="77777777" w:rsidR="00B64D1F" w:rsidRDefault="00840EE1">
      <w:pPr>
        <w:pStyle w:val="AxureHeading2"/>
        <w:keepNext/>
      </w:pPr>
      <w:bookmarkStart w:id="34" w:name="_Toc298860912"/>
      <w:r>
        <w:t>Master List</w:t>
      </w:r>
      <w:bookmarkEnd w:id="34"/>
    </w:p>
    <w:p w14:paraId="19C6928F" w14:textId="77777777" w:rsidR="00B64D1F" w:rsidRDefault="00840EE1">
      <w:r>
        <w:t>AndroidHeader</w:t>
      </w:r>
      <w:r>
        <w:br/>
      </w:r>
      <w:r>
        <w:tab/>
      </w:r>
      <w:proofErr w:type="spellStart"/>
      <w:r>
        <w:t>SettingButton</w:t>
      </w:r>
      <w:proofErr w:type="spellEnd"/>
    </w:p>
    <w:p w14:paraId="71F14220" w14:textId="77777777" w:rsidR="00B64D1F" w:rsidRDefault="00840EE1">
      <w:pPr>
        <w:pStyle w:val="AxureHeading2"/>
        <w:keepNext/>
      </w:pPr>
      <w:r>
        <w:br w:type="page"/>
      </w:r>
      <w:bookmarkStart w:id="35" w:name="_Toc298860913"/>
      <w:r>
        <w:lastRenderedPageBreak/>
        <w:t>AndroidHeader</w:t>
      </w:r>
      <w:bookmarkEnd w:id="35"/>
    </w:p>
    <w:p w14:paraId="4F82BF15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65E97366" w14:textId="77777777" w:rsidR="00B64D1F" w:rsidRDefault="00840EE1">
      <w:r>
        <w:lastRenderedPageBreak/>
        <w:t>OnPageLoad:</w:t>
      </w:r>
      <w:r>
        <w:br/>
        <w:t xml:space="preserve">  Case 1:</w:t>
      </w:r>
      <w:r>
        <w:br/>
        <w:t xml:space="preserve">    Set text on PageTitle equal to "[[PageName]]"</w:t>
      </w:r>
    </w:p>
    <w:p w14:paraId="47FD0A0A" w14:textId="77777777" w:rsidR="00B64D1F" w:rsidRDefault="00840EE1">
      <w:pPr>
        <w:pStyle w:val="AxureHeading3"/>
        <w:keepNext/>
      </w:pPr>
      <w:bookmarkStart w:id="36" w:name="_Toc298860914"/>
      <w:r>
        <w:t>User Interface</w:t>
      </w:r>
      <w:bookmarkEnd w:id="36"/>
    </w:p>
    <w:p w14:paraId="5176F062" w14:textId="77777777" w:rsidR="00B64D1F" w:rsidRDefault="00840EE1">
      <w:pPr>
        <w:pStyle w:val="AxureHeadingBasic"/>
        <w:keepNext/>
      </w:pPr>
      <w:r>
        <w:t>Portrait Phone</w:t>
      </w:r>
    </w:p>
    <w:p w14:paraId="5AF0B5C5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787D527D" wp14:editId="7AD288D5">
            <wp:extent cx="3048000" cy="809625"/>
            <wp:effectExtent l="6350" t="6350" r="6350" b="635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962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F7A1C0F" w14:textId="77777777" w:rsidR="00B64D1F" w:rsidRDefault="00840EE1">
      <w:pPr>
        <w:pStyle w:val="AxureHeadingBasic"/>
        <w:keepNext/>
      </w:pPr>
      <w:r>
        <w:t>Landscape Tablet</w:t>
      </w:r>
    </w:p>
    <w:p w14:paraId="6A934EF4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79D8444B" wp14:editId="78C0E741">
            <wp:extent cx="3429000" cy="285750"/>
            <wp:effectExtent l="6350" t="6350" r="6350" b="635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57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048C8DF" w14:textId="77777777" w:rsidR="00B64D1F" w:rsidRDefault="00840EE1">
      <w:pPr>
        <w:pStyle w:val="AxureHeading3"/>
        <w:keepNext/>
      </w:pPr>
      <w:r>
        <w:br w:type="column"/>
      </w:r>
      <w:bookmarkStart w:id="37" w:name="_Toc298860915"/>
      <w:r>
        <w:lastRenderedPageBreak/>
        <w:t>Widget Table</w:t>
      </w:r>
      <w:bookmarkEnd w:id="37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820"/>
        <w:gridCol w:w="3222"/>
      </w:tblGrid>
      <w:tr w:rsidR="00B64D1F" w14:paraId="0C6C0951" w14:textId="77777777" w:rsidTr="00B64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34EF1DE" w14:textId="77777777" w:rsidR="00B64D1F" w:rsidRDefault="00840EE1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36A1D034" w14:textId="77777777" w:rsidR="00B64D1F" w:rsidRDefault="00840EE1">
            <w:pPr>
              <w:pStyle w:val="AxureTableHeaderText"/>
            </w:pPr>
            <w:r>
              <w:t>Name</w:t>
            </w:r>
          </w:p>
        </w:tc>
        <w:tc>
          <w:tcPr>
            <w:tcW w:w="0" w:type="auto"/>
          </w:tcPr>
          <w:p w14:paraId="78BD2CC9" w14:textId="77777777" w:rsidR="00B64D1F" w:rsidRDefault="00840EE1">
            <w:pPr>
              <w:pStyle w:val="AxureTableHeaderText"/>
            </w:pPr>
            <w:r>
              <w:t>Interactions</w:t>
            </w:r>
          </w:p>
        </w:tc>
      </w:tr>
      <w:tr w:rsidR="00B64D1F" w14:paraId="6F01660A" w14:textId="77777777" w:rsidTr="00B64D1F">
        <w:tc>
          <w:tcPr>
            <w:tcW w:w="0" w:type="auto"/>
          </w:tcPr>
          <w:p w14:paraId="27AE2A4A" w14:textId="77777777" w:rsidR="00B64D1F" w:rsidRDefault="00840EE1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5F9925C2" w14:textId="77777777" w:rsidR="00B64D1F" w:rsidRDefault="00840EE1">
            <w:pPr>
              <w:pStyle w:val="AxureTableNormalText"/>
            </w:pPr>
            <w:r>
              <w:t>PageTitle</w:t>
            </w:r>
          </w:p>
        </w:tc>
        <w:tc>
          <w:tcPr>
            <w:tcW w:w="0" w:type="auto"/>
          </w:tcPr>
          <w:p w14:paraId="114A6B41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Open Popular Movies in Current Window</w:t>
            </w:r>
          </w:p>
        </w:tc>
      </w:tr>
    </w:tbl>
    <w:p w14:paraId="23B48E23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60BD9BF8" w14:textId="77777777" w:rsidR="00B64D1F" w:rsidRDefault="00840EE1">
      <w:pPr>
        <w:pStyle w:val="AxureHeading2"/>
        <w:keepNext/>
      </w:pPr>
      <w:r>
        <w:lastRenderedPageBreak/>
        <w:br w:type="page"/>
      </w:r>
      <w:bookmarkStart w:id="38" w:name="_Toc298860916"/>
      <w:r>
        <w:lastRenderedPageBreak/>
        <w:t>SettingButton</w:t>
      </w:r>
      <w:bookmarkEnd w:id="38"/>
    </w:p>
    <w:p w14:paraId="65156F54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025CDB7C" w14:textId="77777777" w:rsidR="00B64D1F" w:rsidRDefault="00840EE1">
      <w:pPr>
        <w:pStyle w:val="AxureHeading3"/>
        <w:keepNext/>
      </w:pPr>
      <w:bookmarkStart w:id="39" w:name="_Toc298860917"/>
      <w:r>
        <w:lastRenderedPageBreak/>
        <w:t>User Interface</w:t>
      </w:r>
      <w:bookmarkEnd w:id="39"/>
    </w:p>
    <w:p w14:paraId="3F5CE216" w14:textId="77777777" w:rsidR="00B64D1F" w:rsidRDefault="00840EE1">
      <w:pPr>
        <w:pStyle w:val="AxureHeadingBasic"/>
        <w:keepNext/>
      </w:pPr>
      <w:r>
        <w:t>Portrait Phone</w:t>
      </w:r>
    </w:p>
    <w:p w14:paraId="695A4F1E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1B74AC1D" wp14:editId="65FBA5FB">
            <wp:extent cx="2981325" cy="819150"/>
            <wp:effectExtent l="6350" t="6350" r="6350" b="635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191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89A1CAC" w14:textId="77777777" w:rsidR="00B64D1F" w:rsidRDefault="00840EE1">
      <w:pPr>
        <w:pStyle w:val="AxureHeadingBasic"/>
        <w:keepNext/>
      </w:pPr>
      <w:r>
        <w:t>Landscape Tablet</w:t>
      </w:r>
    </w:p>
    <w:p w14:paraId="5B4AC61A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021B7909" wp14:editId="72FF027E">
            <wp:extent cx="3429000" cy="285750"/>
            <wp:effectExtent l="6350" t="6350" r="6350" b="635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57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E9EC88F" w14:textId="77777777" w:rsidR="00B64D1F" w:rsidRDefault="00840EE1">
      <w:pPr>
        <w:pStyle w:val="AxureHeading3"/>
        <w:keepNext/>
      </w:pPr>
      <w:r>
        <w:br w:type="column"/>
      </w:r>
      <w:bookmarkStart w:id="40" w:name="_Toc298860918"/>
      <w:r>
        <w:lastRenderedPageBreak/>
        <w:t>Widget Table</w:t>
      </w:r>
      <w:bookmarkEnd w:id="40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3542"/>
      </w:tblGrid>
      <w:tr w:rsidR="00B64D1F" w14:paraId="1654AFD6" w14:textId="77777777" w:rsidTr="00B64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C80EC1F" w14:textId="77777777" w:rsidR="00B64D1F" w:rsidRDefault="00840EE1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48EF1064" w14:textId="77777777" w:rsidR="00B64D1F" w:rsidRDefault="00840EE1">
            <w:pPr>
              <w:pStyle w:val="AxureTableHeaderText"/>
            </w:pPr>
            <w:r>
              <w:t>Interactions</w:t>
            </w:r>
          </w:p>
        </w:tc>
      </w:tr>
      <w:tr w:rsidR="00B64D1F" w14:paraId="0A8B7C9A" w14:textId="77777777" w:rsidTr="00B64D1F">
        <w:tc>
          <w:tcPr>
            <w:tcW w:w="0" w:type="auto"/>
          </w:tcPr>
          <w:p w14:paraId="49EA609C" w14:textId="77777777" w:rsidR="00B64D1F" w:rsidRDefault="00840EE1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3F891F88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Set (Dynamic Panel) to State1 show if hidden</w:t>
            </w:r>
          </w:p>
        </w:tc>
      </w:tr>
    </w:tbl>
    <w:p w14:paraId="2437CB68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0B8315BF" w14:textId="77777777" w:rsidR="00B64D1F" w:rsidRDefault="00840EE1">
      <w:r>
        <w:lastRenderedPageBreak/>
        <w:br w:type="page"/>
      </w:r>
    </w:p>
    <w:p w14:paraId="3EE6065F" w14:textId="77777777" w:rsidR="00B64D1F" w:rsidRDefault="00840EE1">
      <w:pPr>
        <w:pStyle w:val="AxureHeading3"/>
        <w:keepNext/>
      </w:pPr>
      <w:bookmarkStart w:id="41" w:name="_Toc298860919"/>
      <w:r>
        <w:lastRenderedPageBreak/>
        <w:t>Unnamed</w:t>
      </w:r>
      <w:bookmarkEnd w:id="41"/>
    </w:p>
    <w:p w14:paraId="198F3704" w14:textId="77777777" w:rsidR="00B64D1F" w:rsidRDefault="00840EE1">
      <w:pPr>
        <w:pStyle w:val="AxureHeading4"/>
        <w:keepNext/>
      </w:pPr>
      <w:bookmarkStart w:id="42" w:name="_Toc298860920"/>
      <w:r>
        <w:t>State1</w:t>
      </w:r>
      <w:bookmarkEnd w:id="42"/>
    </w:p>
    <w:p w14:paraId="263E5964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40F80900" w14:textId="77777777" w:rsidR="00B64D1F" w:rsidRDefault="00840EE1">
      <w:pPr>
        <w:pStyle w:val="AxureHeading4"/>
        <w:keepNext/>
      </w:pPr>
      <w:bookmarkStart w:id="43" w:name="_Toc298860921"/>
      <w:r>
        <w:lastRenderedPageBreak/>
        <w:t>User Interface</w:t>
      </w:r>
      <w:bookmarkEnd w:id="43"/>
    </w:p>
    <w:p w14:paraId="067E1D45" w14:textId="77777777" w:rsidR="00B64D1F" w:rsidRDefault="00840EE1">
      <w:pPr>
        <w:pStyle w:val="AxureHeadingBasic"/>
        <w:keepNext/>
      </w:pPr>
      <w:r>
        <w:t>Portrait Phone, Landscape Tablet</w:t>
      </w:r>
    </w:p>
    <w:p w14:paraId="2F35927F" w14:textId="77777777" w:rsidR="00B64D1F" w:rsidRDefault="00840EE1">
      <w:pPr>
        <w:pStyle w:val="AxureImageParagraph"/>
      </w:pPr>
      <w:r>
        <w:rPr>
          <w:noProof/>
        </w:rPr>
        <w:drawing>
          <wp:inline distT="0" distB="0" distL="0" distR="0" wp14:anchorId="3C0F8CC5" wp14:editId="3B9828D3">
            <wp:extent cx="1990725" cy="590550"/>
            <wp:effectExtent l="6350" t="6350" r="6350" b="635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905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541CEFB" w14:textId="77777777" w:rsidR="00B64D1F" w:rsidRDefault="00840EE1">
      <w:pPr>
        <w:pStyle w:val="AxureHeading4"/>
        <w:keepNext/>
      </w:pPr>
      <w:r>
        <w:br w:type="column"/>
      </w:r>
      <w:bookmarkStart w:id="44" w:name="_Toc298860922"/>
      <w:r>
        <w:lastRenderedPageBreak/>
        <w:t>Widget Table</w:t>
      </w:r>
      <w:bookmarkEnd w:id="44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2777"/>
      </w:tblGrid>
      <w:tr w:rsidR="00B64D1F" w14:paraId="1B82E904" w14:textId="77777777" w:rsidTr="00B64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8AE398B" w14:textId="77777777" w:rsidR="00B64D1F" w:rsidRDefault="00840EE1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0EE2527B" w14:textId="77777777" w:rsidR="00B64D1F" w:rsidRDefault="00840EE1">
            <w:pPr>
              <w:pStyle w:val="AxureTableHeaderText"/>
            </w:pPr>
            <w:r>
              <w:t>Interactions</w:t>
            </w:r>
          </w:p>
        </w:tc>
      </w:tr>
      <w:tr w:rsidR="00B64D1F" w14:paraId="2F81B7E3" w14:textId="77777777" w:rsidTr="00B64D1F">
        <w:tc>
          <w:tcPr>
            <w:tcW w:w="0" w:type="auto"/>
          </w:tcPr>
          <w:p w14:paraId="0831F800" w14:textId="77777777" w:rsidR="00B64D1F" w:rsidRDefault="00840EE1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0003DEA9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Hide (Dynamic Panel)</w:t>
            </w:r>
          </w:p>
        </w:tc>
      </w:tr>
      <w:tr w:rsidR="00B64D1F" w14:paraId="697539E6" w14:textId="77777777" w:rsidTr="00B64D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1E7845AD" w14:textId="77777777" w:rsidR="00B64D1F" w:rsidRDefault="00840EE1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0715C6B8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Open Settings in Current Window</w:t>
            </w:r>
          </w:p>
        </w:tc>
      </w:tr>
      <w:tr w:rsidR="00B64D1F" w14:paraId="23A4183F" w14:textId="77777777" w:rsidTr="00B64D1F">
        <w:tc>
          <w:tcPr>
            <w:tcW w:w="0" w:type="auto"/>
          </w:tcPr>
          <w:p w14:paraId="513B25D3" w14:textId="77777777" w:rsidR="00B64D1F" w:rsidRDefault="00840EE1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6526FC26" w14:textId="77777777" w:rsidR="00B64D1F" w:rsidRDefault="00840EE1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</w:r>
            <w:r>
              <w:t xml:space="preserve">    Open Favorites in Current Window</w:t>
            </w:r>
          </w:p>
        </w:tc>
      </w:tr>
    </w:tbl>
    <w:p w14:paraId="6942E594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466E3D8D" w14:textId="77777777" w:rsidR="00B64D1F" w:rsidRDefault="00B64D1F">
      <w:pPr>
        <w:sectPr w:rsidR="00B64D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0E3C1B73" w14:textId="77777777" w:rsidR="00000000" w:rsidRDefault="00840EE1"/>
    <w:sectPr w:rsidR="00000000" w:rsidSect="004F3FB3">
      <w:headerReference w:type="default" r:id="rId53"/>
      <w:footerReference w:type="default" r:id="rId54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8A837C" w14:textId="77777777" w:rsidR="006D201C" w:rsidRDefault="006D201C" w:rsidP="00093BE1">
      <w:pPr>
        <w:spacing w:before="0" w:after="0"/>
      </w:pPr>
      <w:r>
        <w:separator/>
      </w:r>
    </w:p>
  </w:endnote>
  <w:endnote w:type="continuationSeparator" w:id="0">
    <w:p w14:paraId="5C985FD3" w14:textId="77777777"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7937140E" w14:textId="77777777" w:rsidTr="001F050D">
      <w:trPr>
        <w:trHeight w:val="180"/>
      </w:trPr>
      <w:tc>
        <w:tcPr>
          <w:tcW w:w="2214" w:type="pct"/>
        </w:tcPr>
        <w:p w14:paraId="62C26ABC" w14:textId="77777777"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14:paraId="5785A5CE" w14:textId="77777777"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840EE1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8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3D36C52D" w14:textId="77777777" w:rsidR="004852C3" w:rsidRDefault="004852C3">
          <w:pPr>
            <w:pStyle w:val="Footer"/>
          </w:pPr>
        </w:p>
      </w:tc>
    </w:tr>
    <w:tr w:rsidR="004852C3" w14:paraId="38C200FB" w14:textId="77777777" w:rsidTr="001F050D">
      <w:tc>
        <w:tcPr>
          <w:tcW w:w="2214" w:type="pct"/>
        </w:tcPr>
        <w:p w14:paraId="51094C94" w14:textId="77777777"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14:paraId="6CCBAE64" w14:textId="77777777"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14:paraId="5CEE305B" w14:textId="77777777" w:rsidR="004852C3" w:rsidRDefault="004852C3">
          <w:pPr>
            <w:pStyle w:val="Footer"/>
          </w:pPr>
        </w:p>
      </w:tc>
    </w:tr>
  </w:tbl>
  <w:p w14:paraId="05AC6292" w14:textId="77777777" w:rsidR="004852C3" w:rsidRDefault="004852C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0B09A19E" w14:textId="77777777" w:rsidTr="001F050D">
      <w:trPr>
        <w:trHeight w:val="180"/>
      </w:trPr>
      <w:tc>
        <w:tcPr>
          <w:tcW w:w="2214" w:type="pct"/>
        </w:tcPr>
        <w:p w14:paraId="25A3078F" w14:textId="77777777"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14:paraId="7A65B32A" w14:textId="77777777"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2A9757A2" w14:textId="77777777" w:rsidR="004852C3" w:rsidRDefault="004852C3">
          <w:pPr>
            <w:pStyle w:val="Footer"/>
          </w:pPr>
        </w:p>
      </w:tc>
    </w:tr>
    <w:tr w:rsidR="004852C3" w14:paraId="71C5FCCA" w14:textId="77777777" w:rsidTr="001F050D">
      <w:tc>
        <w:tcPr>
          <w:tcW w:w="2214" w:type="pct"/>
        </w:tcPr>
        <w:p w14:paraId="0B89F3FB" w14:textId="77777777"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14:paraId="4661A5E5" w14:textId="77777777"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14:paraId="2B26277F" w14:textId="77777777" w:rsidR="004852C3" w:rsidRDefault="004852C3">
          <w:pPr>
            <w:pStyle w:val="Footer"/>
          </w:pPr>
        </w:p>
      </w:tc>
    </w:tr>
  </w:tbl>
  <w:p w14:paraId="537FC06D" w14:textId="77777777"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2F686" w14:textId="77777777"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14:paraId="1359F259" w14:textId="77777777"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030725EA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26220ADA" w14:textId="77777777" w:rsidR="00557485" w:rsidRPr="003E5A01" w:rsidRDefault="00DD4E08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Movie Project</w:t>
              </w:r>
            </w:p>
          </w:sdtContent>
        </w:sdt>
      </w:tc>
    </w:tr>
  </w:tbl>
  <w:p w14:paraId="444637E2" w14:textId="77777777" w:rsidR="00557485" w:rsidRDefault="00557485" w:rsidP="00775200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0D18B75E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1388247648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7080826E" w14:textId="77777777" w:rsidR="00557485" w:rsidRPr="003E5A01" w:rsidRDefault="00DD4E08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Movie Project</w:t>
              </w:r>
            </w:p>
          </w:sdtContent>
        </w:sdt>
      </w:tc>
    </w:tr>
  </w:tbl>
  <w:p w14:paraId="083F38F0" w14:textId="77777777"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016704FA"/>
    <w:multiLevelType w:val="multilevel"/>
    <w:tmpl w:val="1B060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E37FC3"/>
    <w:multiLevelType w:val="multilevel"/>
    <w:tmpl w:val="5324E7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9007A96"/>
    <w:multiLevelType w:val="multilevel"/>
    <w:tmpl w:val="45AA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912AFD"/>
    <w:multiLevelType w:val="multilevel"/>
    <w:tmpl w:val="BD064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16AC6733"/>
    <w:multiLevelType w:val="multilevel"/>
    <w:tmpl w:val="9A563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>
    <w:nsid w:val="2FAE61D8"/>
    <w:multiLevelType w:val="multilevel"/>
    <w:tmpl w:val="F10E5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0CA66EF"/>
    <w:multiLevelType w:val="multilevel"/>
    <w:tmpl w:val="34FAB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FB42ED7"/>
    <w:multiLevelType w:val="multilevel"/>
    <w:tmpl w:val="68D2C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CEB1AEB"/>
    <w:multiLevelType w:val="multilevel"/>
    <w:tmpl w:val="A3CAE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6F35FF4"/>
    <w:multiLevelType w:val="multilevel"/>
    <w:tmpl w:val="CB7C0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93A3F27"/>
    <w:multiLevelType w:val="multilevel"/>
    <w:tmpl w:val="15E07EA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5FB85178"/>
    <w:multiLevelType w:val="multilevel"/>
    <w:tmpl w:val="8130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61B621B"/>
    <w:multiLevelType w:val="multilevel"/>
    <w:tmpl w:val="D9B0F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8EC01E7"/>
    <w:multiLevelType w:val="multilevel"/>
    <w:tmpl w:val="48EAB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5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3"/>
  </w:num>
  <w:num w:numId="3">
    <w:abstractNumId w:val="12"/>
  </w:num>
  <w:num w:numId="4">
    <w:abstractNumId w:val="24"/>
  </w:num>
  <w:num w:numId="5">
    <w:abstractNumId w:val="6"/>
  </w:num>
  <w:num w:numId="6">
    <w:abstractNumId w:val="10"/>
  </w:num>
  <w:num w:numId="7">
    <w:abstractNumId w:val="16"/>
  </w:num>
  <w:num w:numId="8">
    <w:abstractNumId w:val="25"/>
  </w:num>
  <w:num w:numId="9">
    <w:abstractNumId w:val="1"/>
  </w:num>
  <w:num w:numId="10">
    <w:abstractNumId w:val="0"/>
  </w:num>
  <w:num w:numId="11">
    <w:abstractNumId w:val="2"/>
  </w:num>
  <w:num w:numId="12">
    <w:abstractNumId w:val="23"/>
  </w:num>
  <w:num w:numId="13">
    <w:abstractNumId w:val="21"/>
  </w:num>
  <w:num w:numId="14">
    <w:abstractNumId w:val="18"/>
  </w:num>
  <w:num w:numId="15">
    <w:abstractNumId w:val="7"/>
  </w:num>
  <w:num w:numId="16">
    <w:abstractNumId w:val="19"/>
  </w:num>
  <w:num w:numId="17">
    <w:abstractNumId w:val="15"/>
  </w:num>
  <w:num w:numId="18">
    <w:abstractNumId w:val="17"/>
  </w:num>
  <w:num w:numId="19">
    <w:abstractNumId w:val="5"/>
  </w:num>
  <w:num w:numId="20">
    <w:abstractNumId w:val="4"/>
  </w:num>
  <w:num w:numId="21">
    <w:abstractNumId w:val="14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0EE1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64D1F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D4E08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F79BD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  <w:style w:type="character" w:customStyle="1" w:styleId="Heading1Char">
    <w:name w:val="Heading 1 Char"/>
    <w:basedOn w:val="DefaultParagraphFont"/>
    <w:link w:val="Heading1"/>
    <w:uiPriority w:val="9"/>
    <w:rsid w:val="00840EE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0EE1"/>
    <w:rPr>
      <w:rFonts w:ascii="Arial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40EE1"/>
    <w:rPr>
      <w:rFonts w:ascii="Arial" w:hAnsi="Arial" w:cs="Arial"/>
      <w:b/>
      <w:bCs/>
      <w:sz w:val="26"/>
      <w:szCs w:val="26"/>
    </w:rPr>
  </w:style>
  <w:style w:type="paragraph" w:customStyle="1" w:styleId="c2">
    <w:name w:val="c2"/>
    <w:basedOn w:val="Normal"/>
    <w:rsid w:val="00840EE1"/>
    <w:pPr>
      <w:spacing w:before="0" w:after="0"/>
      <w:ind w:left="720"/>
    </w:pPr>
    <w:rPr>
      <w:rFonts w:eastAsiaTheme="minorEastAsia" w:cstheme="minorBidi"/>
      <w:color w:val="000000"/>
      <w:sz w:val="22"/>
      <w:szCs w:val="22"/>
    </w:rPr>
  </w:style>
  <w:style w:type="paragraph" w:customStyle="1" w:styleId="c3">
    <w:name w:val="c3"/>
    <w:basedOn w:val="Normal"/>
    <w:rsid w:val="00840EE1"/>
    <w:pPr>
      <w:spacing w:before="0" w:after="0"/>
    </w:pPr>
    <w:rPr>
      <w:rFonts w:eastAsiaTheme="minorEastAsia" w:cstheme="minorBidi"/>
      <w:color w:val="000000"/>
      <w:sz w:val="22"/>
      <w:szCs w:val="22"/>
    </w:rPr>
  </w:style>
  <w:style w:type="character" w:customStyle="1" w:styleId="c181">
    <w:name w:val="c181"/>
    <w:basedOn w:val="DefaultParagraphFont"/>
    <w:rsid w:val="00840EE1"/>
    <w:rPr>
      <w:color w:val="38761D"/>
    </w:rPr>
  </w:style>
  <w:style w:type="character" w:customStyle="1" w:styleId="c110">
    <w:name w:val="c110"/>
    <w:basedOn w:val="DefaultParagraphFont"/>
    <w:rsid w:val="00840EE1"/>
    <w:rPr>
      <w:color w:val="1155CC"/>
      <w:u w:val="single"/>
    </w:rPr>
  </w:style>
  <w:style w:type="character" w:customStyle="1" w:styleId="c01">
    <w:name w:val="c01"/>
    <w:basedOn w:val="DefaultParagraphFont"/>
    <w:rsid w:val="00840EE1"/>
    <w:rPr>
      <w:b/>
      <w:bCs/>
    </w:rPr>
  </w:style>
  <w:style w:type="character" w:customStyle="1" w:styleId="c91">
    <w:name w:val="c91"/>
    <w:basedOn w:val="DefaultParagraphFont"/>
    <w:rsid w:val="00840EE1"/>
    <w:rPr>
      <w:u w:val="single"/>
    </w:rPr>
  </w:style>
  <w:style w:type="character" w:customStyle="1" w:styleId="c241">
    <w:name w:val="c241"/>
    <w:basedOn w:val="DefaultParagraphFont"/>
    <w:rsid w:val="00840EE1"/>
    <w:rPr>
      <w:i/>
      <w:iCs/>
    </w:rPr>
  </w:style>
  <w:style w:type="character" w:customStyle="1" w:styleId="c211">
    <w:name w:val="c211"/>
    <w:basedOn w:val="DefaultParagraphFont"/>
    <w:rsid w:val="00840EE1"/>
    <w:rPr>
      <w:rFonts w:ascii="Courier New" w:hAnsi="Courier New" w:hint="default"/>
    </w:rPr>
  </w:style>
  <w:style w:type="character" w:customStyle="1" w:styleId="c231">
    <w:name w:val="c231"/>
    <w:basedOn w:val="DefaultParagraphFont"/>
    <w:rsid w:val="00840EE1"/>
    <w:rPr>
      <w:color w:val="000000"/>
    </w:rPr>
  </w:style>
  <w:style w:type="character" w:customStyle="1" w:styleId="c101">
    <w:name w:val="c101"/>
    <w:basedOn w:val="DefaultParagraphFont"/>
    <w:rsid w:val="00840EE1"/>
    <w:rPr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  <w:style w:type="character" w:customStyle="1" w:styleId="Heading1Char">
    <w:name w:val="Heading 1 Char"/>
    <w:basedOn w:val="DefaultParagraphFont"/>
    <w:link w:val="Heading1"/>
    <w:uiPriority w:val="9"/>
    <w:rsid w:val="00840EE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0EE1"/>
    <w:rPr>
      <w:rFonts w:ascii="Arial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40EE1"/>
    <w:rPr>
      <w:rFonts w:ascii="Arial" w:hAnsi="Arial" w:cs="Arial"/>
      <w:b/>
      <w:bCs/>
      <w:sz w:val="26"/>
      <w:szCs w:val="26"/>
    </w:rPr>
  </w:style>
  <w:style w:type="paragraph" w:customStyle="1" w:styleId="c2">
    <w:name w:val="c2"/>
    <w:basedOn w:val="Normal"/>
    <w:rsid w:val="00840EE1"/>
    <w:pPr>
      <w:spacing w:before="0" w:after="0"/>
      <w:ind w:left="720"/>
    </w:pPr>
    <w:rPr>
      <w:rFonts w:eastAsiaTheme="minorEastAsia" w:cstheme="minorBidi"/>
      <w:color w:val="000000"/>
      <w:sz w:val="22"/>
      <w:szCs w:val="22"/>
    </w:rPr>
  </w:style>
  <w:style w:type="paragraph" w:customStyle="1" w:styleId="c3">
    <w:name w:val="c3"/>
    <w:basedOn w:val="Normal"/>
    <w:rsid w:val="00840EE1"/>
    <w:pPr>
      <w:spacing w:before="0" w:after="0"/>
    </w:pPr>
    <w:rPr>
      <w:rFonts w:eastAsiaTheme="minorEastAsia" w:cstheme="minorBidi"/>
      <w:color w:val="000000"/>
      <w:sz w:val="22"/>
      <w:szCs w:val="22"/>
    </w:rPr>
  </w:style>
  <w:style w:type="character" w:customStyle="1" w:styleId="c181">
    <w:name w:val="c181"/>
    <w:basedOn w:val="DefaultParagraphFont"/>
    <w:rsid w:val="00840EE1"/>
    <w:rPr>
      <w:color w:val="38761D"/>
    </w:rPr>
  </w:style>
  <w:style w:type="character" w:customStyle="1" w:styleId="c110">
    <w:name w:val="c110"/>
    <w:basedOn w:val="DefaultParagraphFont"/>
    <w:rsid w:val="00840EE1"/>
    <w:rPr>
      <w:color w:val="1155CC"/>
      <w:u w:val="single"/>
    </w:rPr>
  </w:style>
  <w:style w:type="character" w:customStyle="1" w:styleId="c01">
    <w:name w:val="c01"/>
    <w:basedOn w:val="DefaultParagraphFont"/>
    <w:rsid w:val="00840EE1"/>
    <w:rPr>
      <w:b/>
      <w:bCs/>
    </w:rPr>
  </w:style>
  <w:style w:type="character" w:customStyle="1" w:styleId="c91">
    <w:name w:val="c91"/>
    <w:basedOn w:val="DefaultParagraphFont"/>
    <w:rsid w:val="00840EE1"/>
    <w:rPr>
      <w:u w:val="single"/>
    </w:rPr>
  </w:style>
  <w:style w:type="character" w:customStyle="1" w:styleId="c241">
    <w:name w:val="c241"/>
    <w:basedOn w:val="DefaultParagraphFont"/>
    <w:rsid w:val="00840EE1"/>
    <w:rPr>
      <w:i/>
      <w:iCs/>
    </w:rPr>
  </w:style>
  <w:style w:type="character" w:customStyle="1" w:styleId="c211">
    <w:name w:val="c211"/>
    <w:basedOn w:val="DefaultParagraphFont"/>
    <w:rsid w:val="00840EE1"/>
    <w:rPr>
      <w:rFonts w:ascii="Courier New" w:hAnsi="Courier New" w:hint="default"/>
    </w:rPr>
  </w:style>
  <w:style w:type="character" w:customStyle="1" w:styleId="c231">
    <w:name w:val="c231"/>
    <w:basedOn w:val="DefaultParagraphFont"/>
    <w:rsid w:val="00840EE1"/>
    <w:rPr>
      <w:color w:val="000000"/>
    </w:rPr>
  </w:style>
  <w:style w:type="character" w:customStyle="1" w:styleId="c101">
    <w:name w:val="c101"/>
    <w:basedOn w:val="DefaultParagraphFont"/>
    <w:rsid w:val="00840EE1"/>
    <w:rPr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8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ZlN1fUsCSKuInLECcJkslIqvpKlP7jWL2TP9m6UiA6I/pub?embedded=true" TargetMode="External"/><Relationship Id="rId14" Type="http://schemas.openxmlformats.org/officeDocument/2006/relationships/hyperlink" Target="https://docs.google.com/document/d/1ZlN1fUsCSKuInLECcJkslIqvpKlP7jWL2TP9m6UiA6I/pub?embedded=true" TargetMode="External"/><Relationship Id="rId15" Type="http://schemas.openxmlformats.org/officeDocument/2006/relationships/hyperlink" Target="https://docs.google.com/document/d/1ZlN1fUsCSKuInLECcJkslIqvpKlP7jWL2TP9m6UiA6I/pub?embedded=true" TargetMode="External"/><Relationship Id="rId16" Type="http://schemas.openxmlformats.org/officeDocument/2006/relationships/hyperlink" Target="https://docs.google.com/document/d/1ZlN1fUsCSKuInLECcJkslIqvpKlP7jWL2TP9m6UiA6I/pub?embedded=true" TargetMode="External"/><Relationship Id="rId17" Type="http://schemas.openxmlformats.org/officeDocument/2006/relationships/hyperlink" Target="https://docs.google.com/document/d/1ZlN1fUsCSKuInLECcJkslIqvpKlP7jWL2TP9m6UiA6I/pub?embedded=true" TargetMode="External"/><Relationship Id="rId18" Type="http://schemas.openxmlformats.org/officeDocument/2006/relationships/hyperlink" Target="https://docs.google.com/document/d/1ZlN1fUsCSKuInLECcJkslIqvpKlP7jWL2TP9m6UiA6I/pub?embedded=true" TargetMode="External"/><Relationship Id="rId19" Type="http://schemas.openxmlformats.org/officeDocument/2006/relationships/hyperlink" Target="https://docs.google.com/document/d/1ZlN1fUsCSKuInLECcJkslIqvpKlP7jWL2TP9m6UiA6I/pub?embedded=true" TargetMode="External"/><Relationship Id="rId50" Type="http://schemas.openxmlformats.org/officeDocument/2006/relationships/image" Target="media/image12.png"/><Relationship Id="rId51" Type="http://schemas.openxmlformats.org/officeDocument/2006/relationships/image" Target="media/image13.png"/><Relationship Id="rId52" Type="http://schemas.openxmlformats.org/officeDocument/2006/relationships/image" Target="media/image14.png"/><Relationship Id="rId53" Type="http://schemas.openxmlformats.org/officeDocument/2006/relationships/header" Target="header2.xml"/><Relationship Id="rId54" Type="http://schemas.openxmlformats.org/officeDocument/2006/relationships/footer" Target="footer2.xml"/><Relationship Id="rId55" Type="http://schemas.openxmlformats.org/officeDocument/2006/relationships/fontTable" Target="fontTable.xml"/><Relationship Id="rId56" Type="http://schemas.openxmlformats.org/officeDocument/2006/relationships/glossaryDocument" Target="glossary/document.xml"/><Relationship Id="rId57" Type="http://schemas.openxmlformats.org/officeDocument/2006/relationships/theme" Target="theme/theme1.xml"/><Relationship Id="rId40" Type="http://schemas.openxmlformats.org/officeDocument/2006/relationships/image" Target="media/image2.png"/><Relationship Id="rId41" Type="http://schemas.openxmlformats.org/officeDocument/2006/relationships/image" Target="media/image3.png"/><Relationship Id="rId42" Type="http://schemas.openxmlformats.org/officeDocument/2006/relationships/image" Target="media/image4.png"/><Relationship Id="rId43" Type="http://schemas.openxmlformats.org/officeDocument/2006/relationships/image" Target="media/image5.png"/><Relationship Id="rId44" Type="http://schemas.openxmlformats.org/officeDocument/2006/relationships/image" Target="media/image6.png"/><Relationship Id="rId45" Type="http://schemas.openxmlformats.org/officeDocument/2006/relationships/image" Target="media/image7.png"/><Relationship Id="rId46" Type="http://schemas.openxmlformats.org/officeDocument/2006/relationships/image" Target="media/image8.png"/><Relationship Id="rId47" Type="http://schemas.openxmlformats.org/officeDocument/2006/relationships/image" Target="media/image9.png"/><Relationship Id="rId48" Type="http://schemas.openxmlformats.org/officeDocument/2006/relationships/image" Target="media/image10.png"/><Relationship Id="rId4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image" Target="Macintosh%20HD:Users:alexanderwine:Downloads:./P1_P2%20-%20Popular%20Movies%20-%20Implementation%20Guide%20v2.0_files/IcKu1Z-wIJri0uZTtY-5rWagGtidCwYje66EsgtpTFEHsT65I5j41gKkx0bFv5w72SmdpSikirNY1FZUrLzILpubH_b2ZmeXyOFLxRoHtK5G-tRMGfdnKpeePRIauEBRt8V3aHo" TargetMode="External"/><Relationship Id="rId31" Type="http://schemas.openxmlformats.org/officeDocument/2006/relationships/hyperlink" Target="http://www.google.com/url?q=http%3A%2F%2Fsquare.github.io%2Fpicasso%2F&amp;sa=D&amp;sntz=1&amp;usg=AFQjCNFXCYqJYro4nX9gxkKxRdiTs5BZ_w" TargetMode="External"/><Relationship Id="rId32" Type="http://schemas.openxmlformats.org/officeDocument/2006/relationships/hyperlink" Target="http://www.google.com/url?q=http%3A%2F%2Fimage.tmdb.org%2Ft%2Fp%2F&amp;sa=D&amp;sntz=1&amp;usg=AFQjCNGh1c_grsCerpgiLrflDnqmTo0U1Q" TargetMode="External"/><Relationship Id="rId33" Type="http://schemas.openxmlformats.org/officeDocument/2006/relationships/hyperlink" Target="http://www.google.com/url?q=http%3A%2F%2Fimage.tmdb.org%2Ft%2Fp%2Fw185%2F%2FnBNZadXqJSdt05SHLqgT0HuC5Gm.jpg&amp;sa=D&amp;sntz=1&amp;usg=AFQjCNHXxyZWkCbkd3Cp_xFE-8XeWTLckQ" TargetMode="External"/><Relationship Id="rId34" Type="http://schemas.openxmlformats.org/officeDocument/2006/relationships/hyperlink" Target="http://www.google.com/url?q=http%3A%2F%2Fdocs.themoviedb.apiary.io%2F%23reference%2Fconfiguration%2Fconfiguration%2Fget%3Fconsole%3D1&amp;sa=D&amp;sntz=1&amp;usg=AFQjCNGAi4SQbRuToHKJAO_F7oS82m09EA" TargetMode="External"/><Relationship Id="rId35" Type="http://schemas.openxmlformats.org/officeDocument/2006/relationships/hyperlink" Target="https://www.google.com/url?q=https%3A%2F%2Fwww.themoviedb.org%2Faccount%2Fsignup&amp;sa=D&amp;sntz=1&amp;usg=AFQjCNEIHtKFkpI_9l8X_OnJZmEhn08D3g" TargetMode="External"/><Relationship Id="rId36" Type="http://schemas.openxmlformats.org/officeDocument/2006/relationships/hyperlink" Target="http://www.google.com/url?q=http%3A%2F%2Fdocs.themoviedb.apiary.io%2F%23reference%2Fdiscover%2Fdiscovermovie&amp;sa=D&amp;sntz=1&amp;usg=AFQjCNFC4qpIc8ltZVM7BuZkDA28tWiMyg" TargetMode="External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image" Target="media/image1.png"/><Relationship Id="rId20" Type="http://schemas.openxmlformats.org/officeDocument/2006/relationships/hyperlink" Target="https://docs.google.com/document/d/1ZlN1fUsCSKuInLECcJkslIqvpKlP7jWL2TP9m6UiA6I/pub?embedded=true" TargetMode="External"/><Relationship Id="rId21" Type="http://schemas.openxmlformats.org/officeDocument/2006/relationships/hyperlink" Target="https://docs.google.com/document/d/1ZlN1fUsCSKuInLECcJkslIqvpKlP7jWL2TP9m6UiA6I/pub?embedded=true" TargetMode="External"/><Relationship Id="rId22" Type="http://schemas.openxmlformats.org/officeDocument/2006/relationships/hyperlink" Target="https://docs.google.com/document/d/1ZlN1fUsCSKuInLECcJkslIqvpKlP7jWL2TP9m6UiA6I/pub?embedded=true" TargetMode="External"/><Relationship Id="rId23" Type="http://schemas.openxmlformats.org/officeDocument/2006/relationships/hyperlink" Target="https://docs.google.com/document/d/1ZlN1fUsCSKuInLECcJkslIqvpKlP7jWL2TP9m6UiA6I/pub?embedded=true" TargetMode="External"/><Relationship Id="rId24" Type="http://schemas.openxmlformats.org/officeDocument/2006/relationships/hyperlink" Target="https://docs.google.com/document/d/1ZlN1fUsCSKuInLECcJkslIqvpKlP7jWL2TP9m6UiA6I/pub?embedded=true" TargetMode="External"/><Relationship Id="rId25" Type="http://schemas.openxmlformats.org/officeDocument/2006/relationships/hyperlink" Target="https://docs.google.com/document/d/1ZlN1fUsCSKuInLECcJkslIqvpKlP7jWL2TP9m6UiA6I/pub?embedded=true" TargetMode="External"/><Relationship Id="rId26" Type="http://schemas.openxmlformats.org/officeDocument/2006/relationships/hyperlink" Target="https://docs.google.com/document/d/1ZlN1fUsCSKuInLECcJkslIqvpKlP7jWL2TP9m6UiA6I/pub?embedded=true" TargetMode="External"/><Relationship Id="rId27" Type="http://schemas.openxmlformats.org/officeDocument/2006/relationships/hyperlink" Target="https://docs.google.com/document/d/1ZlN1fUsCSKuInLECcJkslIqvpKlP7jWL2TP9m6UiA6I/pub?embedded=true" TargetMode="External"/><Relationship Id="rId28" Type="http://schemas.openxmlformats.org/officeDocument/2006/relationships/hyperlink" Target="http://www.google.com/url?q=http%3A%2F%2Fsquare.github.io%2Fpicasso%2F&amp;sa=D&amp;sntz=1&amp;usg=AFQjCNFXCYqJYro4nX9gxkKxRdiTs5BZ_w" TargetMode="External"/><Relationship Id="rId29" Type="http://schemas.openxmlformats.org/officeDocument/2006/relationships/hyperlink" Target="https://www.google.com/url?q=https%3A%2F%2Fgithub.com%2Fbumptech%2Fglide&amp;sa=D&amp;sntz=1&amp;usg=AFQjCNF4dQzqKB0Mw8Quveelt9cBcojAmw" TargetMode="External"/><Relationship Id="rId10" Type="http://schemas.openxmlformats.org/officeDocument/2006/relationships/image" Target="Macintosh%20HD:Users:alexanderwine:Downloads:./P1_P2%20-%20Popular%20Movies%20-%20Implementation%20Guide%20v2.0_files/WCCOSHZm-FEIBpT3DKqUPa-xbI8gkI-uJtiBQQLAH7Md1hnhhnwPO0ZkwV3OY7qKzKVE69x2Mg6zFidY5Odpw-iljsgKDZjM7N00q8cddlqwqi3LDVSrOBcXhZNg8GMGp8ZImuY" TargetMode="External"/><Relationship Id="rId11" Type="http://schemas.openxmlformats.org/officeDocument/2006/relationships/hyperlink" Target="https://docs.google.com/document/d/1ZlN1fUsCSKuInLECcJkslIqvpKlP7jWL2TP9m6UiA6I/pub?embedded=true" TargetMode="External"/><Relationship Id="rId12" Type="http://schemas.openxmlformats.org/officeDocument/2006/relationships/hyperlink" Target="https://docs.google.com/document/d/1ZlN1fUsCSKuInLECcJkslIqvpKlP7jWL2TP9m6UiA6I/pub?embedded=tru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2015-07-18T00:00:00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FFC79D-67A1-444D-8641-34F2B32E7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\Users\nick.hunt\AppData\Local\Temp\315c31ec-09d6-49e5-9158-2e9e98120a01.dot</Template>
  <TotalTime>9</TotalTime>
  <Pages>17</Pages>
  <Words>1969</Words>
  <Characters>11225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13168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Project</dc:title>
  <dc:subject>Udacity Nanodegree</dc:subject>
  <dc:creator>Alex Wine</dc:creator>
  <cp:lastModifiedBy>Alex Wine</cp:lastModifiedBy>
  <cp:revision>3</cp:revision>
  <cp:lastPrinted>2010-09-03T00:33:00Z</cp:lastPrinted>
  <dcterms:created xsi:type="dcterms:W3CDTF">2015-07-18T23:37:00Z</dcterms:created>
  <dcterms:modified xsi:type="dcterms:W3CDTF">2015-07-18T23:47:00Z</dcterms:modified>
</cp:coreProperties>
</file>